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6EA56" w14:textId="07FD7F53" w:rsidR="008C408B" w:rsidRDefault="001D3B38">
      <w:pPr>
        <w:pStyle w:val="Titre1"/>
        <w:keepNext w:val="0"/>
        <w:keepLines w:val="0"/>
        <w:spacing w:before="480"/>
        <w:rPr>
          <w:rFonts w:ascii="Open Sans" w:eastAsia="Open Sans" w:hAnsi="Open Sans" w:cs="Open Sans"/>
          <w:b/>
          <w:color w:val="0B5394"/>
          <w:sz w:val="48"/>
          <w:szCs w:val="48"/>
        </w:rPr>
      </w:pPr>
      <w:r>
        <w:rPr>
          <w:rFonts w:ascii="Open Sans" w:eastAsia="Open Sans" w:hAnsi="Open Sans" w:cs="Open Sans"/>
          <w:b/>
          <w:color w:val="0B5394"/>
          <w:sz w:val="48"/>
          <w:szCs w:val="48"/>
        </w:rPr>
        <w:t>Appli de mentorat – Domain Driven Design</w:t>
      </w:r>
    </w:p>
    <w:p w14:paraId="135931CE" w14:textId="59E8ECCE" w:rsidR="001E59BA" w:rsidRPr="001E59BA" w:rsidRDefault="00EA6C49" w:rsidP="001E59BA">
      <w:pPr>
        <w:pStyle w:val="Titre1"/>
        <w:keepNext w:val="0"/>
        <w:keepLines w:val="0"/>
        <w:spacing w:before="480"/>
        <w:rPr>
          <w:rFonts w:ascii="Open Sans" w:eastAsia="Open Sans" w:hAnsi="Open Sans" w:cs="Open Sans"/>
          <w:b/>
          <w:color w:val="6FA8DC"/>
          <w:sz w:val="36"/>
          <w:szCs w:val="36"/>
        </w:rPr>
      </w:pPr>
      <w:bookmarkStart w:id="0" w:name="_l3oc8s6vemuf" w:colFirst="0" w:colLast="0"/>
      <w:bookmarkEnd w:id="0"/>
      <w:r>
        <w:rPr>
          <w:rFonts w:ascii="Open Sans" w:eastAsia="Open Sans" w:hAnsi="Open Sans" w:cs="Open Sans"/>
          <w:b/>
          <w:color w:val="6FA8DC"/>
          <w:sz w:val="36"/>
          <w:szCs w:val="36"/>
        </w:rPr>
        <w:t>Besoins et conception</w:t>
      </w:r>
    </w:p>
    <w:p w14:paraId="42BD6082" w14:textId="77777777" w:rsidR="008C408B" w:rsidRDefault="00EA6C49" w:rsidP="001A19F7">
      <w:pPr>
        <w:pStyle w:val="TitreDoc1"/>
      </w:pPr>
      <w:bookmarkStart w:id="1" w:name="_30j0zll" w:colFirst="0" w:colLast="0"/>
      <w:bookmarkStart w:id="2" w:name="_Toc96983379"/>
      <w:bookmarkEnd w:id="1"/>
      <w:r>
        <w:t>1. Présentation du projet</w:t>
      </w:r>
      <w:bookmarkEnd w:id="2"/>
    </w:p>
    <w:p w14:paraId="762C3A9B" w14:textId="77777777" w:rsidR="008C408B" w:rsidRDefault="008C408B">
      <w:pPr>
        <w:rPr>
          <w:rFonts w:ascii="Open Sans" w:eastAsia="Open Sans" w:hAnsi="Open Sans" w:cs="Open Sans"/>
        </w:rPr>
      </w:pPr>
    </w:p>
    <w:p w14:paraId="19D15548" w14:textId="08EFD155" w:rsidR="008C408B" w:rsidRPr="005F2114" w:rsidRDefault="00707489">
      <w:pPr>
        <w:rPr>
          <w:iCs/>
        </w:rPr>
      </w:pPr>
      <w:r w:rsidRPr="005F2114">
        <w:rPr>
          <w:iCs/>
        </w:rPr>
        <w:t xml:space="preserve">L’application </w:t>
      </w:r>
      <w:r w:rsidR="00CE2A56">
        <w:rPr>
          <w:iCs/>
        </w:rPr>
        <w:t xml:space="preserve">propose une solution numérique afin </w:t>
      </w:r>
      <w:r w:rsidRPr="005F2114">
        <w:rPr>
          <w:iCs/>
        </w:rPr>
        <w:t>d</w:t>
      </w:r>
      <w:r w:rsidR="00E5487D">
        <w:rPr>
          <w:iCs/>
        </w:rPr>
        <w:t>e faciliter</w:t>
      </w:r>
      <w:r w:rsidR="00486D4F">
        <w:rPr>
          <w:iCs/>
        </w:rPr>
        <w:t>,</w:t>
      </w:r>
      <w:r w:rsidR="00E5487D">
        <w:rPr>
          <w:iCs/>
        </w:rPr>
        <w:t xml:space="preserve"> d’encourager</w:t>
      </w:r>
      <w:r w:rsidRPr="005F2114">
        <w:rPr>
          <w:iCs/>
        </w:rPr>
        <w:t xml:space="preserve"> </w:t>
      </w:r>
      <w:r w:rsidR="00486D4F">
        <w:rPr>
          <w:iCs/>
        </w:rPr>
        <w:t xml:space="preserve">et de suivre </w:t>
      </w:r>
      <w:r w:rsidRPr="005F2114">
        <w:rPr>
          <w:iCs/>
        </w:rPr>
        <w:t xml:space="preserve">le </w:t>
      </w:r>
      <w:r w:rsidR="00E5487D">
        <w:rPr>
          <w:iCs/>
        </w:rPr>
        <w:t xml:space="preserve">programme de </w:t>
      </w:r>
      <w:r w:rsidRPr="005F2114">
        <w:rPr>
          <w:iCs/>
        </w:rPr>
        <w:t>mentorat</w:t>
      </w:r>
      <w:r w:rsidR="00E5487D">
        <w:rPr>
          <w:iCs/>
        </w:rPr>
        <w:t>.</w:t>
      </w:r>
      <w:r w:rsidRPr="005F2114">
        <w:rPr>
          <w:iCs/>
        </w:rPr>
        <w:t xml:space="preserve"> </w:t>
      </w:r>
      <w:r w:rsidR="002D37FB">
        <w:rPr>
          <w:iCs/>
        </w:rPr>
        <w:t>Dans un premier temps, l</w:t>
      </w:r>
      <w:r w:rsidR="00AB6D91" w:rsidRPr="005F2114">
        <w:rPr>
          <w:iCs/>
        </w:rPr>
        <w:t>e</w:t>
      </w:r>
      <w:r w:rsidR="00486D4F">
        <w:rPr>
          <w:iCs/>
        </w:rPr>
        <w:t>s</w:t>
      </w:r>
      <w:r w:rsidR="00AB6D91" w:rsidRPr="005F2114">
        <w:rPr>
          <w:iCs/>
        </w:rPr>
        <w:t xml:space="preserve"> public</w:t>
      </w:r>
      <w:r w:rsidR="00486D4F">
        <w:rPr>
          <w:iCs/>
        </w:rPr>
        <w:t>s</w:t>
      </w:r>
      <w:r w:rsidR="00AB6D91" w:rsidRPr="005F2114">
        <w:rPr>
          <w:iCs/>
        </w:rPr>
        <w:t xml:space="preserve"> visé</w:t>
      </w:r>
      <w:r w:rsidR="00486D4F">
        <w:rPr>
          <w:iCs/>
        </w:rPr>
        <w:t>s</w:t>
      </w:r>
      <w:r w:rsidR="00AB6D91" w:rsidRPr="005F2114">
        <w:rPr>
          <w:iCs/>
        </w:rPr>
        <w:t xml:space="preserve"> </w:t>
      </w:r>
      <w:r w:rsidR="00486D4F">
        <w:rPr>
          <w:iCs/>
        </w:rPr>
        <w:t>sont</w:t>
      </w:r>
      <w:r w:rsidR="002D37FB">
        <w:rPr>
          <w:iCs/>
        </w:rPr>
        <w:t xml:space="preserve"> </w:t>
      </w:r>
      <w:r w:rsidR="00AB6D91" w:rsidRPr="005F2114">
        <w:rPr>
          <w:iCs/>
        </w:rPr>
        <w:t>le person</w:t>
      </w:r>
      <w:r w:rsidR="002D37FB">
        <w:rPr>
          <w:iCs/>
        </w:rPr>
        <w:t xml:space="preserve">nel salarié et </w:t>
      </w:r>
      <w:r w:rsidR="00486D4F">
        <w:rPr>
          <w:iCs/>
        </w:rPr>
        <w:t>leurs réseaux</w:t>
      </w:r>
      <w:r w:rsidR="00E248DD" w:rsidRPr="005F2114">
        <w:rPr>
          <w:iCs/>
        </w:rPr>
        <w:t>.</w:t>
      </w:r>
      <w:r w:rsidR="00486D4F">
        <w:rPr>
          <w:iCs/>
        </w:rPr>
        <w:t xml:space="preserve"> L</w:t>
      </w:r>
      <w:r w:rsidR="00AF4B80">
        <w:rPr>
          <w:iCs/>
        </w:rPr>
        <w:t>e bon accueil</w:t>
      </w:r>
      <w:r w:rsidR="00ED6535" w:rsidRPr="005F2114">
        <w:rPr>
          <w:iCs/>
        </w:rPr>
        <w:t xml:space="preserve"> de cette application </w:t>
      </w:r>
      <w:r w:rsidR="00AF4B80">
        <w:rPr>
          <w:iCs/>
        </w:rPr>
        <w:t>apportera une</w:t>
      </w:r>
      <w:r w:rsidR="00AF4B80" w:rsidRPr="005F2114">
        <w:rPr>
          <w:iCs/>
        </w:rPr>
        <w:t xml:space="preserve"> </w:t>
      </w:r>
      <w:r w:rsidR="00AF4B80">
        <w:rPr>
          <w:iCs/>
        </w:rPr>
        <w:t>réputation sur l’expertise de mentorat de l’entreprise</w:t>
      </w:r>
      <w:r w:rsidR="00CF719D">
        <w:rPr>
          <w:iCs/>
        </w:rPr>
        <w:t>, en phase avec l’investissement en innovation.</w:t>
      </w:r>
      <w:r w:rsidR="00AF4B80">
        <w:rPr>
          <w:iCs/>
        </w:rPr>
        <w:t xml:space="preserve"> </w:t>
      </w:r>
      <w:r w:rsidR="000F6A84">
        <w:rPr>
          <w:iCs/>
        </w:rPr>
        <w:t>Son succès</w:t>
      </w:r>
      <w:r w:rsidR="00AF4B80">
        <w:rPr>
          <w:iCs/>
        </w:rPr>
        <w:t xml:space="preserve"> </w:t>
      </w:r>
      <w:r w:rsidR="00ED6535" w:rsidRPr="005F2114">
        <w:rPr>
          <w:iCs/>
        </w:rPr>
        <w:t xml:space="preserve">permettra d’envisager </w:t>
      </w:r>
      <w:r w:rsidR="00BD3142" w:rsidRPr="005F2114">
        <w:rPr>
          <w:iCs/>
        </w:rPr>
        <w:t>la création</w:t>
      </w:r>
      <w:r w:rsidR="00ED6535" w:rsidRPr="005F2114">
        <w:rPr>
          <w:iCs/>
        </w:rPr>
        <w:t xml:space="preserve"> d’un projet commercial plus large </w:t>
      </w:r>
      <w:r w:rsidR="00CF719D">
        <w:rPr>
          <w:iCs/>
        </w:rPr>
        <w:t>avec vente de package</w:t>
      </w:r>
      <w:r w:rsidR="000F6A84">
        <w:rPr>
          <w:iCs/>
        </w:rPr>
        <w:t>s</w:t>
      </w:r>
      <w:r w:rsidR="00CF719D">
        <w:rPr>
          <w:iCs/>
        </w:rPr>
        <w:t xml:space="preserve"> </w:t>
      </w:r>
      <w:r w:rsidR="000F6A84">
        <w:rPr>
          <w:iCs/>
        </w:rPr>
        <w:t>aux startups</w:t>
      </w:r>
      <w:r w:rsidR="00CF719D">
        <w:rPr>
          <w:iCs/>
        </w:rPr>
        <w:t xml:space="preserve"> sans ressource pour leur mentorat.</w:t>
      </w:r>
    </w:p>
    <w:p w14:paraId="0EC16022" w14:textId="77777777" w:rsidR="008C408B" w:rsidRDefault="008C408B">
      <w:pPr>
        <w:rPr>
          <w:rFonts w:ascii="Open Sans" w:eastAsia="Open Sans" w:hAnsi="Open Sans" w:cs="Open Sans"/>
          <w:b/>
          <w:color w:val="FF5722"/>
          <w:sz w:val="28"/>
          <w:szCs w:val="28"/>
        </w:rPr>
      </w:pPr>
    </w:p>
    <w:p w14:paraId="2B91BBF0" w14:textId="77777777" w:rsidR="008C408B" w:rsidRDefault="00EA6C49" w:rsidP="001A19F7">
      <w:pPr>
        <w:pStyle w:val="TitreDoc2"/>
        <w:rPr>
          <w:color w:val="073763"/>
        </w:rPr>
      </w:pPr>
      <w:bookmarkStart w:id="3" w:name="_Toc96983380"/>
      <w:r>
        <w:t>1.1 Objectifs du projet</w:t>
      </w:r>
      <w:bookmarkEnd w:id="3"/>
      <w:r>
        <w:t xml:space="preserve"> </w:t>
      </w:r>
    </w:p>
    <w:p w14:paraId="2C558154" w14:textId="77777777" w:rsidR="00434D48" w:rsidRDefault="00434D48">
      <w:pPr>
        <w:rPr>
          <w:i/>
        </w:rPr>
      </w:pPr>
    </w:p>
    <w:p w14:paraId="2F526690" w14:textId="52F7D14E" w:rsidR="000F6A84" w:rsidRPr="00FC103E" w:rsidRDefault="000F6A84">
      <w:pPr>
        <w:rPr>
          <w:iCs/>
        </w:rPr>
      </w:pPr>
      <w:r w:rsidRPr="00FC103E">
        <w:rPr>
          <w:iCs/>
        </w:rPr>
        <w:t xml:space="preserve">Le premier objectif </w:t>
      </w:r>
      <w:r w:rsidR="008B0591" w:rsidRPr="00FC103E">
        <w:rPr>
          <w:iCs/>
        </w:rPr>
        <w:t xml:space="preserve">est d’obtenir une forte </w:t>
      </w:r>
      <w:r w:rsidR="0045318F" w:rsidRPr="00FC103E">
        <w:rPr>
          <w:iCs/>
        </w:rPr>
        <w:t>adhésion</w:t>
      </w:r>
      <w:r w:rsidR="008B0591" w:rsidRPr="00FC103E">
        <w:rPr>
          <w:iCs/>
        </w:rPr>
        <w:t xml:space="preserve"> au programme de mentorat </w:t>
      </w:r>
      <w:r w:rsidR="002D53EB">
        <w:rPr>
          <w:iCs/>
        </w:rPr>
        <w:t xml:space="preserve">en </w:t>
      </w:r>
      <w:r w:rsidRPr="00FC103E">
        <w:rPr>
          <w:iCs/>
        </w:rPr>
        <w:t>formalis</w:t>
      </w:r>
      <w:r w:rsidR="0045318F" w:rsidRPr="00FC103E">
        <w:rPr>
          <w:iCs/>
        </w:rPr>
        <w:t>ant</w:t>
      </w:r>
      <w:r w:rsidRPr="00FC103E">
        <w:rPr>
          <w:iCs/>
        </w:rPr>
        <w:t xml:space="preserve"> les contrats</w:t>
      </w:r>
      <w:r w:rsidR="008B0591" w:rsidRPr="00FC103E">
        <w:rPr>
          <w:iCs/>
        </w:rPr>
        <w:t xml:space="preserve"> afin de clarifier les attentes,</w:t>
      </w:r>
      <w:r w:rsidR="0045318F" w:rsidRPr="00FC103E">
        <w:rPr>
          <w:iCs/>
        </w:rPr>
        <w:t xml:space="preserve"> </w:t>
      </w:r>
      <w:r w:rsidR="008B0591" w:rsidRPr="00FC103E">
        <w:rPr>
          <w:iCs/>
        </w:rPr>
        <w:t>définir un rythme régulier</w:t>
      </w:r>
      <w:r w:rsidR="0045318F" w:rsidRPr="00FC103E">
        <w:rPr>
          <w:iCs/>
        </w:rPr>
        <w:t xml:space="preserve"> et</w:t>
      </w:r>
      <w:r w:rsidR="008B0591" w:rsidRPr="00FC103E">
        <w:rPr>
          <w:iCs/>
        </w:rPr>
        <w:t xml:space="preserve"> commencer par une attente partagée entre les deux parties</w:t>
      </w:r>
      <w:r w:rsidR="00084F0A" w:rsidRPr="00FC103E">
        <w:rPr>
          <w:iCs/>
        </w:rPr>
        <w:t>.</w:t>
      </w:r>
    </w:p>
    <w:p w14:paraId="607037FD" w14:textId="34329A2E" w:rsidR="0045318F" w:rsidRPr="00FC103E" w:rsidRDefault="0045318F">
      <w:pPr>
        <w:rPr>
          <w:iCs/>
        </w:rPr>
      </w:pPr>
      <w:r w:rsidRPr="00FC103E">
        <w:rPr>
          <w:iCs/>
        </w:rPr>
        <w:t xml:space="preserve">Le deuxième objectif </w:t>
      </w:r>
      <w:r w:rsidR="00084F0A" w:rsidRPr="00FC103E">
        <w:rPr>
          <w:iCs/>
        </w:rPr>
        <w:t>est la réussite durable de la relation en</w:t>
      </w:r>
      <w:r w:rsidRPr="00FC103E">
        <w:rPr>
          <w:iCs/>
        </w:rPr>
        <w:t xml:space="preserve"> </w:t>
      </w:r>
      <w:r w:rsidR="00B06225" w:rsidRPr="00FC103E">
        <w:rPr>
          <w:iCs/>
        </w:rPr>
        <w:t>a</w:t>
      </w:r>
      <w:r w:rsidR="00B06225">
        <w:rPr>
          <w:iCs/>
        </w:rPr>
        <w:t>ssociant</w:t>
      </w:r>
      <w:r w:rsidRPr="00FC103E">
        <w:rPr>
          <w:iCs/>
        </w:rPr>
        <w:t xml:space="preserve"> le bon mentor au bon mentoré</w:t>
      </w:r>
      <w:r w:rsidR="00084F0A" w:rsidRPr="00FC103E">
        <w:rPr>
          <w:iCs/>
        </w:rPr>
        <w:t xml:space="preserve">, en </w:t>
      </w:r>
      <w:r w:rsidR="00B06225">
        <w:rPr>
          <w:iCs/>
        </w:rPr>
        <w:t xml:space="preserve">proposant </w:t>
      </w:r>
      <w:r w:rsidR="00AA7BBD">
        <w:rPr>
          <w:iCs/>
        </w:rPr>
        <w:t>une gestion des sessions de mentorat</w:t>
      </w:r>
      <w:r w:rsidR="00346E57">
        <w:rPr>
          <w:iCs/>
        </w:rPr>
        <w:t xml:space="preserve">, </w:t>
      </w:r>
      <w:r w:rsidR="005B7435">
        <w:rPr>
          <w:iCs/>
        </w:rPr>
        <w:t>la possibilité de garder une trace des sujets</w:t>
      </w:r>
      <w:r w:rsidR="00546CCC">
        <w:rPr>
          <w:iCs/>
        </w:rPr>
        <w:t xml:space="preserve"> </w:t>
      </w:r>
      <w:r w:rsidR="00A90A95">
        <w:rPr>
          <w:iCs/>
        </w:rPr>
        <w:t>(traités et restants)</w:t>
      </w:r>
      <w:r w:rsidR="00346E57">
        <w:rPr>
          <w:iCs/>
        </w:rPr>
        <w:t xml:space="preserve"> et l’application mobile (pour les mentors en déplacement).</w:t>
      </w:r>
    </w:p>
    <w:p w14:paraId="3EE9B3B4" w14:textId="21F6BFF0" w:rsidR="00913402" w:rsidRPr="00FC103E" w:rsidRDefault="00546CCC">
      <w:pPr>
        <w:rPr>
          <w:iCs/>
        </w:rPr>
      </w:pPr>
      <w:r>
        <w:rPr>
          <w:iCs/>
        </w:rPr>
        <w:t xml:space="preserve">Le troisième objectif est la possibilité d’évaluer </w:t>
      </w:r>
      <w:r w:rsidR="002B7BDC">
        <w:rPr>
          <w:iCs/>
        </w:rPr>
        <w:t xml:space="preserve">les plus-values du programme du mentorat </w:t>
      </w:r>
      <w:r w:rsidR="00F426C2">
        <w:rPr>
          <w:iCs/>
        </w:rPr>
        <w:t>sur la participation (</w:t>
      </w:r>
      <w:r w:rsidR="002B7BDC">
        <w:rPr>
          <w:iCs/>
        </w:rPr>
        <w:t>métrique</w:t>
      </w:r>
      <w:r w:rsidR="00F426C2">
        <w:rPr>
          <w:iCs/>
        </w:rPr>
        <w:t>s d’</w:t>
      </w:r>
      <w:r w:rsidR="002B7BDC">
        <w:rPr>
          <w:iCs/>
        </w:rPr>
        <w:t xml:space="preserve">inscriptions, </w:t>
      </w:r>
      <w:r w:rsidR="00F426C2">
        <w:rPr>
          <w:iCs/>
        </w:rPr>
        <w:t xml:space="preserve">de </w:t>
      </w:r>
      <w:r w:rsidR="002B7BDC">
        <w:rPr>
          <w:iCs/>
        </w:rPr>
        <w:t>rétention utilisateur</w:t>
      </w:r>
      <w:r w:rsidR="00F426C2">
        <w:rPr>
          <w:iCs/>
        </w:rPr>
        <w:t>) et sur la collaboration au travail (</w:t>
      </w:r>
      <w:r w:rsidR="00346E57">
        <w:rPr>
          <w:iCs/>
        </w:rPr>
        <w:t xml:space="preserve">recueil des </w:t>
      </w:r>
      <w:r w:rsidR="00295B05">
        <w:rPr>
          <w:iCs/>
        </w:rPr>
        <w:t>sentiments</w:t>
      </w:r>
      <w:r w:rsidR="005C4CAF">
        <w:rPr>
          <w:iCs/>
        </w:rPr>
        <w:t> : meilleure confiance dans ses compétence</w:t>
      </w:r>
      <w:r w:rsidR="001A5FDB">
        <w:rPr>
          <w:iCs/>
        </w:rPr>
        <w:t>s</w:t>
      </w:r>
      <w:r w:rsidR="005C4CAF">
        <w:rPr>
          <w:iCs/>
        </w:rPr>
        <w:t>, gain en efficacité de travail, …</w:t>
      </w:r>
      <w:r w:rsidR="00346E57">
        <w:rPr>
          <w:iCs/>
        </w:rPr>
        <w:t>).</w:t>
      </w:r>
    </w:p>
    <w:p w14:paraId="0B5EE8D3" w14:textId="77777777" w:rsidR="008C408B" w:rsidRDefault="008C408B">
      <w:pPr>
        <w:rPr>
          <w:rFonts w:ascii="Open Sans" w:eastAsia="Open Sans" w:hAnsi="Open Sans" w:cs="Open Sans"/>
        </w:rPr>
      </w:pPr>
    </w:p>
    <w:p w14:paraId="53169256" w14:textId="77777777" w:rsidR="008C408B" w:rsidRDefault="00EA6C49" w:rsidP="001A19F7">
      <w:pPr>
        <w:pStyle w:val="TitreDoc2"/>
      </w:pPr>
      <w:bookmarkStart w:id="4" w:name="_Toc96983381"/>
      <w:r>
        <w:t>1.2 Éléments hors périmètre</w:t>
      </w:r>
      <w:bookmarkEnd w:id="4"/>
    </w:p>
    <w:p w14:paraId="23F8C31D" w14:textId="0E3C46F5" w:rsidR="008C408B" w:rsidRDefault="00EA6C49">
      <w:pPr>
        <w:pBdr>
          <w:top w:val="nil"/>
          <w:left w:val="nil"/>
          <w:bottom w:val="nil"/>
          <w:right w:val="nil"/>
          <w:between w:val="nil"/>
        </w:pBdr>
        <w:rPr>
          <w:i/>
        </w:rPr>
      </w:pPr>
      <w:r>
        <w:rPr>
          <w:i/>
        </w:rPr>
        <w:t>Quels objectifs ont été envisagés mais ne sont pas couverts par ce projet ?</w:t>
      </w:r>
    </w:p>
    <w:p w14:paraId="397AE465" w14:textId="5DC214F0" w:rsidR="00346E57" w:rsidRDefault="00346E57">
      <w:pPr>
        <w:pBdr>
          <w:top w:val="nil"/>
          <w:left w:val="nil"/>
          <w:bottom w:val="nil"/>
          <w:right w:val="nil"/>
          <w:between w:val="nil"/>
        </w:pBdr>
        <w:rPr>
          <w:iCs/>
        </w:rPr>
      </w:pPr>
      <w:r>
        <w:rPr>
          <w:iCs/>
        </w:rPr>
        <w:t xml:space="preserve">L’évaluation des citations </w:t>
      </w:r>
      <w:r w:rsidR="008C1615">
        <w:rPr>
          <w:iCs/>
        </w:rPr>
        <w:t>positives ou négatives concernant</w:t>
      </w:r>
      <w:r>
        <w:rPr>
          <w:iCs/>
        </w:rPr>
        <w:t xml:space="preserve"> l’application sur les réseaux sociaux</w:t>
      </w:r>
    </w:p>
    <w:p w14:paraId="79AA13E6" w14:textId="5ED4B4B7" w:rsidR="008C1615" w:rsidRPr="00346E57" w:rsidRDefault="008C1615">
      <w:pPr>
        <w:pBdr>
          <w:top w:val="nil"/>
          <w:left w:val="nil"/>
          <w:bottom w:val="nil"/>
          <w:right w:val="nil"/>
          <w:between w:val="nil"/>
        </w:pBdr>
        <w:rPr>
          <w:iCs/>
        </w:rPr>
      </w:pPr>
      <w:r>
        <w:rPr>
          <w:iCs/>
        </w:rPr>
        <w:t>L’utilisation de l’IA et la Data pour faire de l’expérience de mentorat une réussite.</w:t>
      </w:r>
    </w:p>
    <w:p w14:paraId="1961E928" w14:textId="77777777" w:rsidR="008C408B" w:rsidRDefault="008C408B">
      <w:pPr>
        <w:pBdr>
          <w:top w:val="nil"/>
          <w:left w:val="nil"/>
          <w:bottom w:val="nil"/>
          <w:right w:val="nil"/>
          <w:between w:val="nil"/>
        </w:pBdr>
        <w:rPr>
          <w:i/>
        </w:rPr>
      </w:pPr>
    </w:p>
    <w:p w14:paraId="5C3A7128" w14:textId="77777777" w:rsidR="008C408B" w:rsidRDefault="00EA6C49" w:rsidP="001A19F7">
      <w:pPr>
        <w:pStyle w:val="TitreDoc2"/>
        <w:rPr>
          <w:color w:val="073763"/>
        </w:rPr>
      </w:pPr>
      <w:bookmarkStart w:id="5" w:name="_Toc96983382"/>
      <w:r>
        <w:t>1.3 Métriques du projet</w:t>
      </w:r>
      <w:bookmarkEnd w:id="5"/>
      <w:r>
        <w:t xml:space="preserve"> </w:t>
      </w:r>
    </w:p>
    <w:p w14:paraId="4913EC43" w14:textId="4022F982" w:rsidR="008C408B" w:rsidRDefault="00EA6C49">
      <w:pPr>
        <w:rPr>
          <w:i/>
        </w:rPr>
      </w:pPr>
      <w:r>
        <w:rPr>
          <w:i/>
        </w:rPr>
        <w:t>Comment mesurez-vous la réussite ?</w:t>
      </w:r>
    </w:p>
    <w:p w14:paraId="18CACEDD" w14:textId="410B0F0A" w:rsidR="008C1615" w:rsidRDefault="008C1615">
      <w:pPr>
        <w:rPr>
          <w:iCs/>
        </w:rPr>
      </w:pPr>
      <w:r>
        <w:rPr>
          <w:iCs/>
        </w:rPr>
        <w:t>Sur la fréquence d’inscription dont l’unité de temps reste à déterminer</w:t>
      </w:r>
    </w:p>
    <w:p w14:paraId="604CC4D4" w14:textId="1C4ED578" w:rsidR="008C1615" w:rsidRDefault="008C1615">
      <w:pPr>
        <w:rPr>
          <w:iCs/>
        </w:rPr>
      </w:pPr>
      <w:r>
        <w:rPr>
          <w:iCs/>
        </w:rPr>
        <w:t xml:space="preserve">Sur la </w:t>
      </w:r>
      <w:r w:rsidR="0082701F">
        <w:rPr>
          <w:iCs/>
        </w:rPr>
        <w:t>rétention</w:t>
      </w:r>
      <w:r>
        <w:rPr>
          <w:iCs/>
        </w:rPr>
        <w:t xml:space="preserve"> </w:t>
      </w:r>
      <w:r w:rsidR="0082701F">
        <w:rPr>
          <w:iCs/>
        </w:rPr>
        <w:t>d’utilisateur (moyenne de durée d’inscription dont la période reste à déterminer)</w:t>
      </w:r>
    </w:p>
    <w:p w14:paraId="7F7CC11B" w14:textId="77777777" w:rsidR="008C408B" w:rsidRDefault="00EA6C49" w:rsidP="001A19F7">
      <w:pPr>
        <w:pStyle w:val="TitreDoc1"/>
        <w:rPr>
          <w:rFonts w:ascii="Open Sans" w:eastAsia="Open Sans" w:hAnsi="Open Sans" w:cs="Open Sans"/>
        </w:rPr>
      </w:pPr>
      <w:bookmarkStart w:id="6" w:name="_Toc96983383"/>
      <w:r>
        <w:lastRenderedPageBreak/>
        <w:t>2. Fonctionnalités</w:t>
      </w:r>
      <w:bookmarkEnd w:id="6"/>
      <w:r>
        <w:t xml:space="preserve"> </w:t>
      </w:r>
    </w:p>
    <w:p w14:paraId="70093034" w14:textId="77777777" w:rsidR="008C408B" w:rsidRDefault="008C408B">
      <w:pPr>
        <w:rPr>
          <w:rFonts w:ascii="Open Sans" w:eastAsia="Open Sans" w:hAnsi="Open Sans" w:cs="Open Sans"/>
        </w:rPr>
      </w:pPr>
    </w:p>
    <w:p w14:paraId="2B8B1D6C" w14:textId="77777777" w:rsidR="008C408B" w:rsidRDefault="00EA6C49" w:rsidP="001A19F7">
      <w:pPr>
        <w:pStyle w:val="TitreDoc2"/>
      </w:pPr>
      <w:bookmarkStart w:id="7" w:name="_Toc96983384"/>
      <w:r>
        <w:t>2.1 Fonctionnalités du projet</w:t>
      </w:r>
      <w:bookmarkEnd w:id="7"/>
      <w:r>
        <w:t xml:space="preserve">  </w:t>
      </w:r>
    </w:p>
    <w:p w14:paraId="12F48CAE" w14:textId="468082C6" w:rsidR="008C408B" w:rsidRDefault="008C408B">
      <w:pPr>
        <w:pBdr>
          <w:top w:val="nil"/>
          <w:left w:val="nil"/>
          <w:bottom w:val="nil"/>
          <w:right w:val="nil"/>
          <w:between w:val="nil"/>
        </w:pBdr>
        <w:rPr>
          <w:iCs/>
        </w:rPr>
      </w:pPr>
    </w:p>
    <w:p w14:paraId="4B25B9ED" w14:textId="432D1701" w:rsidR="00A7133D" w:rsidRPr="009620C3" w:rsidRDefault="009620C3" w:rsidP="001A19F7">
      <w:pPr>
        <w:pStyle w:val="TitreDoc3"/>
      </w:pPr>
      <w:bookmarkStart w:id="8" w:name="_Toc96983385"/>
      <w:r w:rsidRPr="009620C3">
        <w:t xml:space="preserve">2.1.1 </w:t>
      </w:r>
      <w:r w:rsidR="00A7133D" w:rsidRPr="009620C3">
        <w:t>1ère itération suite à l</w:t>
      </w:r>
      <w:r>
        <w:t>’</w:t>
      </w:r>
      <w:r w:rsidR="00A7133D" w:rsidRPr="009620C3">
        <w:t>Event Storming :</w:t>
      </w:r>
      <w:bookmarkEnd w:id="8"/>
    </w:p>
    <w:p w14:paraId="61A183DC" w14:textId="77777777" w:rsidR="00A7133D" w:rsidRPr="00A7133D" w:rsidRDefault="00A7133D">
      <w:pPr>
        <w:pBdr>
          <w:top w:val="nil"/>
          <w:left w:val="nil"/>
          <w:bottom w:val="nil"/>
          <w:right w:val="nil"/>
          <w:between w:val="nil"/>
        </w:pBdr>
        <w:rPr>
          <w:iCs/>
        </w:rPr>
      </w:pPr>
    </w:p>
    <w:p w14:paraId="4AC5BDE3" w14:textId="46FE6BF1" w:rsidR="008C408B" w:rsidRPr="00BF04A4" w:rsidRDefault="00A7133D">
      <w:pPr>
        <w:pBdr>
          <w:top w:val="nil"/>
          <w:left w:val="nil"/>
          <w:bottom w:val="nil"/>
          <w:right w:val="nil"/>
          <w:between w:val="nil"/>
        </w:pBdr>
        <w:rPr>
          <w:iCs/>
        </w:rPr>
      </w:pPr>
      <w:r>
        <w:rPr>
          <w:iCs/>
          <w:noProof/>
        </w:rPr>
        <w:drawing>
          <wp:inline distT="0" distB="0" distL="0" distR="0" wp14:anchorId="297FD51E" wp14:editId="3185381C">
            <wp:extent cx="5648325" cy="6438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a:extLst>
                        <a:ext uri="{28A0092B-C50C-407E-A947-70E740481C1C}">
                          <a14:useLocalDpi xmlns:a14="http://schemas.microsoft.com/office/drawing/2010/main" val="0"/>
                        </a:ext>
                      </a:extLst>
                    </a:blip>
                    <a:stretch>
                      <a:fillRect/>
                    </a:stretch>
                  </pic:blipFill>
                  <pic:spPr>
                    <a:xfrm>
                      <a:off x="0" y="0"/>
                      <a:ext cx="5648325" cy="6438900"/>
                    </a:xfrm>
                    <a:prstGeom prst="rect">
                      <a:avLst/>
                    </a:prstGeom>
                  </pic:spPr>
                </pic:pic>
              </a:graphicData>
            </a:graphic>
          </wp:inline>
        </w:drawing>
      </w:r>
    </w:p>
    <w:p w14:paraId="1F127CAB" w14:textId="0C4C7AF9" w:rsidR="008C408B" w:rsidRDefault="008C408B">
      <w:pPr>
        <w:pBdr>
          <w:top w:val="nil"/>
          <w:left w:val="nil"/>
          <w:bottom w:val="nil"/>
          <w:right w:val="nil"/>
          <w:between w:val="nil"/>
        </w:pBdr>
        <w:rPr>
          <w:iCs/>
        </w:rPr>
      </w:pPr>
    </w:p>
    <w:p w14:paraId="4DEF8CED" w14:textId="77777777" w:rsidR="00A7133D" w:rsidRDefault="00A7133D">
      <w:pPr>
        <w:pBdr>
          <w:top w:val="nil"/>
          <w:left w:val="nil"/>
          <w:bottom w:val="nil"/>
          <w:right w:val="nil"/>
          <w:between w:val="nil"/>
        </w:pBdr>
        <w:rPr>
          <w:iCs/>
        </w:rPr>
      </w:pPr>
    </w:p>
    <w:p w14:paraId="27EAAA68" w14:textId="77777777" w:rsidR="00A7133D" w:rsidRDefault="00A7133D">
      <w:pPr>
        <w:pBdr>
          <w:top w:val="nil"/>
          <w:left w:val="nil"/>
          <w:bottom w:val="nil"/>
          <w:right w:val="nil"/>
          <w:between w:val="nil"/>
        </w:pBdr>
        <w:rPr>
          <w:iCs/>
        </w:rPr>
      </w:pPr>
    </w:p>
    <w:p w14:paraId="6D165315" w14:textId="11924494" w:rsidR="00A7133D" w:rsidRPr="009620C3" w:rsidRDefault="009620C3" w:rsidP="001A19F7">
      <w:pPr>
        <w:pStyle w:val="TitreDoc3"/>
      </w:pPr>
      <w:bookmarkStart w:id="9" w:name="_Toc96983386"/>
      <w:r>
        <w:lastRenderedPageBreak/>
        <w:t xml:space="preserve">2.1.2 </w:t>
      </w:r>
      <w:r w:rsidR="00A7133D" w:rsidRPr="009620C3">
        <w:t>Itérations suivantes : Bounded Contexts : contextes délimités :</w:t>
      </w:r>
      <w:bookmarkEnd w:id="9"/>
    </w:p>
    <w:p w14:paraId="0F21BB76" w14:textId="1C216221" w:rsidR="00A7133D" w:rsidRDefault="00A7133D">
      <w:pPr>
        <w:pBdr>
          <w:top w:val="nil"/>
          <w:left w:val="nil"/>
          <w:bottom w:val="nil"/>
          <w:right w:val="nil"/>
          <w:between w:val="nil"/>
        </w:pBdr>
        <w:rPr>
          <w:iCs/>
        </w:rPr>
      </w:pPr>
    </w:p>
    <w:p w14:paraId="47BE51AC" w14:textId="78AEBFBC" w:rsidR="00A7133D" w:rsidRDefault="00A7133D">
      <w:pPr>
        <w:pBdr>
          <w:top w:val="nil"/>
          <w:left w:val="nil"/>
          <w:bottom w:val="nil"/>
          <w:right w:val="nil"/>
          <w:between w:val="nil"/>
        </w:pBdr>
        <w:rPr>
          <w:iCs/>
        </w:rPr>
      </w:pPr>
      <w:r>
        <w:rPr>
          <w:iCs/>
          <w:noProof/>
        </w:rPr>
        <w:drawing>
          <wp:inline distT="0" distB="0" distL="0" distR="0" wp14:anchorId="62FE9232" wp14:editId="6BE9780A">
            <wp:extent cx="6299566" cy="6012815"/>
            <wp:effectExtent l="0" t="0" r="6350" b="698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a:stretch>
                      <a:fillRect/>
                    </a:stretch>
                  </pic:blipFill>
                  <pic:spPr>
                    <a:xfrm>
                      <a:off x="0" y="0"/>
                      <a:ext cx="6299566" cy="6012815"/>
                    </a:xfrm>
                    <a:prstGeom prst="rect">
                      <a:avLst/>
                    </a:prstGeom>
                  </pic:spPr>
                </pic:pic>
              </a:graphicData>
            </a:graphic>
          </wp:inline>
        </w:drawing>
      </w:r>
    </w:p>
    <w:p w14:paraId="7717E41E" w14:textId="6A975BF1" w:rsidR="00A7133D" w:rsidRDefault="00A7133D">
      <w:pPr>
        <w:pBdr>
          <w:top w:val="nil"/>
          <w:left w:val="nil"/>
          <w:bottom w:val="nil"/>
          <w:right w:val="nil"/>
          <w:between w:val="nil"/>
        </w:pBdr>
        <w:rPr>
          <w:iCs/>
        </w:rPr>
      </w:pPr>
    </w:p>
    <w:p w14:paraId="4BAF0EEE" w14:textId="031D6B77" w:rsidR="00A7133D" w:rsidRDefault="00A7133D">
      <w:pPr>
        <w:pBdr>
          <w:top w:val="nil"/>
          <w:left w:val="nil"/>
          <w:bottom w:val="nil"/>
          <w:right w:val="nil"/>
          <w:between w:val="nil"/>
        </w:pBdr>
        <w:rPr>
          <w:iCs/>
        </w:rPr>
      </w:pPr>
      <w:r>
        <w:rPr>
          <w:iCs/>
          <w:noProof/>
        </w:rPr>
        <w:lastRenderedPageBreak/>
        <w:drawing>
          <wp:anchor distT="0" distB="0" distL="114300" distR="114300" simplePos="0" relativeHeight="251659264" behindDoc="0" locked="0" layoutInCell="1" allowOverlap="1" wp14:anchorId="1AB05D4B" wp14:editId="2D40101C">
            <wp:simplePos x="0" y="0"/>
            <wp:positionH relativeFrom="column">
              <wp:posOffset>0</wp:posOffset>
            </wp:positionH>
            <wp:positionV relativeFrom="page">
              <wp:posOffset>603885</wp:posOffset>
            </wp:positionV>
            <wp:extent cx="4905375" cy="9465310"/>
            <wp:effectExtent l="0" t="0" r="9525" b="254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a:stretch>
                      <a:fillRect/>
                    </a:stretch>
                  </pic:blipFill>
                  <pic:spPr>
                    <a:xfrm>
                      <a:off x="0" y="0"/>
                      <a:ext cx="4905375" cy="9465310"/>
                    </a:xfrm>
                    <a:prstGeom prst="rect">
                      <a:avLst/>
                    </a:prstGeom>
                  </pic:spPr>
                </pic:pic>
              </a:graphicData>
            </a:graphic>
            <wp14:sizeRelH relativeFrom="margin">
              <wp14:pctWidth>0</wp14:pctWidth>
            </wp14:sizeRelH>
            <wp14:sizeRelV relativeFrom="margin">
              <wp14:pctHeight>0</wp14:pctHeight>
            </wp14:sizeRelV>
          </wp:anchor>
        </w:drawing>
      </w:r>
    </w:p>
    <w:p w14:paraId="50185449" w14:textId="69A9B996" w:rsidR="00A7133D" w:rsidRDefault="00A7133D">
      <w:pPr>
        <w:pBdr>
          <w:top w:val="nil"/>
          <w:left w:val="nil"/>
          <w:bottom w:val="nil"/>
          <w:right w:val="nil"/>
          <w:between w:val="nil"/>
        </w:pBdr>
        <w:rPr>
          <w:iCs/>
        </w:rPr>
      </w:pPr>
      <w:r>
        <w:rPr>
          <w:iCs/>
          <w:noProof/>
        </w:rPr>
        <w:lastRenderedPageBreak/>
        <w:drawing>
          <wp:inline distT="0" distB="0" distL="0" distR="0" wp14:anchorId="2F41A1AF" wp14:editId="21FC3027">
            <wp:extent cx="6299835" cy="7343015"/>
            <wp:effectExtent l="0" t="0" r="5715"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11"/>
                    <a:stretch>
                      <a:fillRect/>
                    </a:stretch>
                  </pic:blipFill>
                  <pic:spPr>
                    <a:xfrm>
                      <a:off x="0" y="0"/>
                      <a:ext cx="6299835" cy="7343015"/>
                    </a:xfrm>
                    <a:prstGeom prst="rect">
                      <a:avLst/>
                    </a:prstGeom>
                  </pic:spPr>
                </pic:pic>
              </a:graphicData>
            </a:graphic>
          </wp:inline>
        </w:drawing>
      </w:r>
    </w:p>
    <w:p w14:paraId="241F27B8" w14:textId="147E552A" w:rsidR="00A7133D" w:rsidRDefault="00A7133D">
      <w:pPr>
        <w:pBdr>
          <w:top w:val="nil"/>
          <w:left w:val="nil"/>
          <w:bottom w:val="nil"/>
          <w:right w:val="nil"/>
          <w:between w:val="nil"/>
        </w:pBdr>
        <w:rPr>
          <w:iCs/>
        </w:rPr>
      </w:pPr>
    </w:p>
    <w:p w14:paraId="4D95DDA3" w14:textId="09648498" w:rsidR="00A7133D" w:rsidRDefault="00A7133D">
      <w:pPr>
        <w:pBdr>
          <w:top w:val="nil"/>
          <w:left w:val="nil"/>
          <w:bottom w:val="nil"/>
          <w:right w:val="nil"/>
          <w:between w:val="nil"/>
        </w:pBdr>
        <w:rPr>
          <w:iCs/>
        </w:rPr>
      </w:pPr>
    </w:p>
    <w:p w14:paraId="703F6E8B" w14:textId="4C80B498" w:rsidR="00A7133D" w:rsidRDefault="00A7133D">
      <w:pPr>
        <w:pBdr>
          <w:top w:val="nil"/>
          <w:left w:val="nil"/>
          <w:bottom w:val="nil"/>
          <w:right w:val="nil"/>
          <w:between w:val="nil"/>
        </w:pBdr>
        <w:rPr>
          <w:iCs/>
        </w:rPr>
      </w:pPr>
    </w:p>
    <w:p w14:paraId="009D0CDB" w14:textId="2402D4AC" w:rsidR="00A7133D" w:rsidRDefault="00A7133D">
      <w:pPr>
        <w:pBdr>
          <w:top w:val="nil"/>
          <w:left w:val="nil"/>
          <w:bottom w:val="nil"/>
          <w:right w:val="nil"/>
          <w:between w:val="nil"/>
        </w:pBdr>
        <w:rPr>
          <w:iCs/>
        </w:rPr>
      </w:pPr>
    </w:p>
    <w:p w14:paraId="1BA59D49" w14:textId="3B8FAD7C" w:rsidR="00A7133D" w:rsidRDefault="00A7133D">
      <w:pPr>
        <w:pBdr>
          <w:top w:val="nil"/>
          <w:left w:val="nil"/>
          <w:bottom w:val="nil"/>
          <w:right w:val="nil"/>
          <w:between w:val="nil"/>
        </w:pBdr>
        <w:rPr>
          <w:iCs/>
        </w:rPr>
      </w:pPr>
    </w:p>
    <w:p w14:paraId="11FF3379" w14:textId="0666546B" w:rsidR="00A7133D" w:rsidRDefault="00A7133D">
      <w:pPr>
        <w:pBdr>
          <w:top w:val="nil"/>
          <w:left w:val="nil"/>
          <w:bottom w:val="nil"/>
          <w:right w:val="nil"/>
          <w:between w:val="nil"/>
        </w:pBdr>
        <w:rPr>
          <w:iCs/>
        </w:rPr>
      </w:pPr>
    </w:p>
    <w:p w14:paraId="1EC14DD6" w14:textId="70FB3C12" w:rsidR="00A7133D" w:rsidRPr="00A7133D" w:rsidRDefault="00A7133D">
      <w:pPr>
        <w:pBdr>
          <w:top w:val="nil"/>
          <w:left w:val="nil"/>
          <w:bottom w:val="nil"/>
          <w:right w:val="nil"/>
          <w:between w:val="nil"/>
        </w:pBdr>
        <w:rPr>
          <w:iCs/>
        </w:rPr>
      </w:pPr>
      <w:r>
        <w:rPr>
          <w:iCs/>
          <w:noProof/>
        </w:rPr>
        <w:lastRenderedPageBreak/>
        <w:drawing>
          <wp:inline distT="0" distB="0" distL="0" distR="0" wp14:anchorId="713C69E9" wp14:editId="2F5F1354">
            <wp:extent cx="6299835" cy="8121650"/>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12">
                      <a:extLst>
                        <a:ext uri="{28A0092B-C50C-407E-A947-70E740481C1C}">
                          <a14:useLocalDpi xmlns:a14="http://schemas.microsoft.com/office/drawing/2010/main" val="0"/>
                        </a:ext>
                      </a:extLst>
                    </a:blip>
                    <a:stretch>
                      <a:fillRect/>
                    </a:stretch>
                  </pic:blipFill>
                  <pic:spPr>
                    <a:xfrm>
                      <a:off x="0" y="0"/>
                      <a:ext cx="6299835" cy="8121650"/>
                    </a:xfrm>
                    <a:prstGeom prst="rect">
                      <a:avLst/>
                    </a:prstGeom>
                  </pic:spPr>
                </pic:pic>
              </a:graphicData>
            </a:graphic>
          </wp:inline>
        </w:drawing>
      </w:r>
    </w:p>
    <w:p w14:paraId="2F417CAE" w14:textId="77777777" w:rsidR="000C52A5" w:rsidRDefault="000C52A5" w:rsidP="005F0E89"/>
    <w:p w14:paraId="23455F60" w14:textId="139B6A6A" w:rsidR="008C408B" w:rsidRDefault="00EA6C49" w:rsidP="001A19F7">
      <w:pPr>
        <w:pStyle w:val="TitreDoc2"/>
        <w:rPr>
          <w:i/>
        </w:rPr>
      </w:pPr>
      <w:bookmarkStart w:id="10" w:name="_Toc96983387"/>
      <w:r>
        <w:lastRenderedPageBreak/>
        <w:t>2.</w:t>
      </w:r>
      <w:r w:rsidR="00FE4A78">
        <w:t>2</w:t>
      </w:r>
      <w:r>
        <w:t xml:space="preserve"> User stories et critères d’acceptation</w:t>
      </w:r>
      <w:bookmarkEnd w:id="10"/>
    </w:p>
    <w:p w14:paraId="3768A2A5" w14:textId="77777777" w:rsidR="008C408B" w:rsidRDefault="008C408B">
      <w:pPr>
        <w:pBdr>
          <w:top w:val="nil"/>
          <w:left w:val="nil"/>
          <w:bottom w:val="nil"/>
          <w:right w:val="nil"/>
          <w:between w:val="nil"/>
        </w:pBdr>
        <w:rPr>
          <w:i/>
        </w:rPr>
      </w:pPr>
    </w:p>
    <w:p w14:paraId="44345355" w14:textId="342C70B2" w:rsidR="008C408B" w:rsidRPr="00113086" w:rsidRDefault="00FE4A78" w:rsidP="001A19F7">
      <w:pPr>
        <w:pStyle w:val="TitreDoc3"/>
        <w:rPr>
          <w:color w:val="000000" w:themeColor="text1"/>
        </w:rPr>
      </w:pPr>
      <w:bookmarkStart w:id="11" w:name="_Toc96983388"/>
      <w:r>
        <w:t>2</w:t>
      </w:r>
      <w:r w:rsidRPr="00022A52">
        <w:t>.</w:t>
      </w:r>
      <w:r>
        <w:t>2</w:t>
      </w:r>
      <w:r w:rsidRPr="00022A52">
        <w:t>.1 Personna</w:t>
      </w:r>
      <w:bookmarkEnd w:id="11"/>
    </w:p>
    <w:p w14:paraId="69BA4F07" w14:textId="77777777" w:rsidR="00113086" w:rsidRDefault="00113086" w:rsidP="00113086"/>
    <w:tbl>
      <w:tblPr>
        <w:tblStyle w:val="Grilledutableau"/>
        <w:tblW w:w="0" w:type="auto"/>
        <w:tblInd w:w="-5" w:type="dxa"/>
        <w:tblLook w:val="04A0" w:firstRow="1" w:lastRow="0" w:firstColumn="1" w:lastColumn="0" w:noHBand="0" w:noVBand="1"/>
      </w:tblPr>
      <w:tblGrid>
        <w:gridCol w:w="1701"/>
        <w:gridCol w:w="3553"/>
        <w:gridCol w:w="4662"/>
      </w:tblGrid>
      <w:tr w:rsidR="00EE23F9" w14:paraId="1AB76ACC" w14:textId="77777777" w:rsidTr="00113086">
        <w:tc>
          <w:tcPr>
            <w:tcW w:w="1701" w:type="dxa"/>
            <w:vAlign w:val="center"/>
          </w:tcPr>
          <w:p w14:paraId="2B76BC4D" w14:textId="7F5C52C1" w:rsidR="00113086" w:rsidRDefault="00EE23F9" w:rsidP="001E2667">
            <w:pPr>
              <w:jc w:val="center"/>
            </w:pPr>
            <w:r>
              <w:rPr>
                <w:noProof/>
              </w:rPr>
              <w:drawing>
                <wp:inline distT="0" distB="0" distL="0" distR="0" wp14:anchorId="13DFA888" wp14:editId="6D403C5F">
                  <wp:extent cx="922785" cy="9715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3"/>
                          <a:stretch>
                            <a:fillRect/>
                          </a:stretch>
                        </pic:blipFill>
                        <pic:spPr>
                          <a:xfrm>
                            <a:off x="0" y="0"/>
                            <a:ext cx="932672" cy="981960"/>
                          </a:xfrm>
                          <a:prstGeom prst="rect">
                            <a:avLst/>
                          </a:prstGeom>
                        </pic:spPr>
                      </pic:pic>
                    </a:graphicData>
                  </a:graphic>
                </wp:inline>
              </w:drawing>
            </w:r>
          </w:p>
        </w:tc>
        <w:tc>
          <w:tcPr>
            <w:tcW w:w="8215" w:type="dxa"/>
            <w:gridSpan w:val="2"/>
          </w:tcPr>
          <w:p w14:paraId="05229A03" w14:textId="2B3AFE86" w:rsidR="00113086" w:rsidRPr="001A5820" w:rsidRDefault="00113086" w:rsidP="001E2667">
            <w:pPr>
              <w:rPr>
                <w:b/>
                <w:bCs/>
              </w:rPr>
            </w:pPr>
            <w:r w:rsidRPr="001A5820">
              <w:rPr>
                <w:b/>
                <w:bCs/>
              </w:rPr>
              <w:t>Nom</w:t>
            </w:r>
            <w:r w:rsidR="00BB681A">
              <w:rPr>
                <w:b/>
                <w:bCs/>
              </w:rPr>
              <w:t xml:space="preserve"> : </w:t>
            </w:r>
          </w:p>
          <w:p w14:paraId="1B7B15DF" w14:textId="674A0BA1" w:rsidR="00113086" w:rsidRPr="001A5820" w:rsidRDefault="00113086" w:rsidP="001E2667">
            <w:pPr>
              <w:rPr>
                <w:b/>
                <w:bCs/>
              </w:rPr>
            </w:pPr>
            <w:r w:rsidRPr="001A5820">
              <w:rPr>
                <w:b/>
                <w:bCs/>
              </w:rPr>
              <w:t xml:space="preserve">Prénom : </w:t>
            </w:r>
            <w:r>
              <w:rPr>
                <w:b/>
                <w:bCs/>
              </w:rPr>
              <w:t>Celine</w:t>
            </w:r>
          </w:p>
          <w:p w14:paraId="5C02C901" w14:textId="77777777" w:rsidR="00113086" w:rsidRPr="001A5820" w:rsidRDefault="00113086" w:rsidP="001E2667">
            <w:pPr>
              <w:rPr>
                <w:b/>
                <w:bCs/>
              </w:rPr>
            </w:pPr>
            <w:r w:rsidRPr="001A5820">
              <w:rPr>
                <w:b/>
                <w:bCs/>
              </w:rPr>
              <w:t xml:space="preserve">Âge : </w:t>
            </w:r>
          </w:p>
          <w:p w14:paraId="71E5FFA8" w14:textId="37982A1E" w:rsidR="00113086" w:rsidRPr="001A5820" w:rsidRDefault="00113086" w:rsidP="001E2667">
            <w:pPr>
              <w:rPr>
                <w:b/>
                <w:bCs/>
              </w:rPr>
            </w:pPr>
            <w:r w:rsidRPr="001A5820">
              <w:rPr>
                <w:b/>
                <w:bCs/>
              </w:rPr>
              <w:t xml:space="preserve">Situation sociale : </w:t>
            </w:r>
            <w:r w:rsidR="001A5FDB">
              <w:rPr>
                <w:b/>
                <w:bCs/>
              </w:rPr>
              <w:t>CTO, Londres</w:t>
            </w:r>
          </w:p>
          <w:p w14:paraId="1F8DB723" w14:textId="77777777" w:rsidR="00113086" w:rsidRDefault="00113086" w:rsidP="001E2667">
            <w:r w:rsidRPr="001A5820">
              <w:rPr>
                <w:b/>
                <w:bCs/>
              </w:rPr>
              <w:t>Adresse :</w:t>
            </w:r>
          </w:p>
        </w:tc>
      </w:tr>
      <w:tr w:rsidR="00EE23F9" w14:paraId="0AE99F12" w14:textId="77777777" w:rsidTr="00113086">
        <w:tc>
          <w:tcPr>
            <w:tcW w:w="5254" w:type="dxa"/>
            <w:gridSpan w:val="2"/>
          </w:tcPr>
          <w:p w14:paraId="0988C69D" w14:textId="65FCE2D2" w:rsidR="00113086" w:rsidRPr="001A5820" w:rsidRDefault="00113086" w:rsidP="001E2667">
            <w:pPr>
              <w:rPr>
                <w:b/>
                <w:bCs/>
              </w:rPr>
            </w:pPr>
            <w:r w:rsidRPr="001A5820">
              <w:rPr>
                <w:b/>
                <w:bCs/>
              </w:rPr>
              <w:t>Personnalité :</w:t>
            </w:r>
            <w:r w:rsidR="00546263">
              <w:rPr>
                <w:b/>
                <w:bCs/>
              </w:rPr>
              <w:t xml:space="preserve"> enthousiasmée par le projet </w:t>
            </w:r>
          </w:p>
        </w:tc>
        <w:tc>
          <w:tcPr>
            <w:tcW w:w="4662" w:type="dxa"/>
          </w:tcPr>
          <w:p w14:paraId="5F3838D8" w14:textId="7B3EE2FC" w:rsidR="00113086" w:rsidRPr="001A5820" w:rsidRDefault="00113086" w:rsidP="001E2667">
            <w:pPr>
              <w:rPr>
                <w:b/>
                <w:bCs/>
              </w:rPr>
            </w:pPr>
            <w:r w:rsidRPr="001A5820">
              <w:rPr>
                <w:b/>
                <w:bCs/>
              </w:rPr>
              <w:t>Profil :</w:t>
            </w:r>
            <w:r w:rsidR="00546263">
              <w:rPr>
                <w:b/>
                <w:bCs/>
              </w:rPr>
              <w:t xml:space="preserve"> Sera l’admin</w:t>
            </w:r>
            <w:r w:rsidR="0027070F">
              <w:rPr>
                <w:b/>
                <w:bCs/>
              </w:rPr>
              <w:t xml:space="preserve"> et le comptable</w:t>
            </w:r>
          </w:p>
        </w:tc>
      </w:tr>
      <w:tr w:rsidR="00113086" w14:paraId="68E1AA5C" w14:textId="77777777" w:rsidTr="00113086">
        <w:tc>
          <w:tcPr>
            <w:tcW w:w="9916" w:type="dxa"/>
            <w:gridSpan w:val="3"/>
          </w:tcPr>
          <w:p w14:paraId="3F883EE5" w14:textId="12B09E87" w:rsidR="00113086" w:rsidRPr="001A5820" w:rsidRDefault="00113086" w:rsidP="001E2667">
            <w:pPr>
              <w:rPr>
                <w:b/>
                <w:bCs/>
              </w:rPr>
            </w:pPr>
            <w:r w:rsidRPr="001A5820">
              <w:rPr>
                <w:b/>
                <w:bCs/>
              </w:rPr>
              <w:t>Utilisation du produit :</w:t>
            </w:r>
            <w:r w:rsidR="00546263">
              <w:rPr>
                <w:b/>
                <w:bCs/>
              </w:rPr>
              <w:t xml:space="preserve"> Admin</w:t>
            </w:r>
          </w:p>
        </w:tc>
      </w:tr>
      <w:tr w:rsidR="00113086" w14:paraId="3538A3E3" w14:textId="77777777" w:rsidTr="00113086">
        <w:tc>
          <w:tcPr>
            <w:tcW w:w="9916" w:type="dxa"/>
            <w:gridSpan w:val="3"/>
          </w:tcPr>
          <w:p w14:paraId="34517D17" w14:textId="3E208E61" w:rsidR="00113086" w:rsidRPr="001A5820" w:rsidRDefault="00113086" w:rsidP="001E2667">
            <w:pPr>
              <w:rPr>
                <w:b/>
                <w:bCs/>
              </w:rPr>
            </w:pPr>
            <w:r w:rsidRPr="001A5820">
              <w:rPr>
                <w:b/>
                <w:bCs/>
              </w:rPr>
              <w:t>Objectifs / problèmes résolus par le produit :</w:t>
            </w:r>
            <w:r w:rsidR="00546263">
              <w:rPr>
                <w:b/>
                <w:bCs/>
              </w:rPr>
              <w:t xml:space="preserve"> Elle veut consulter les métriques et les </w:t>
            </w:r>
            <w:r w:rsidR="001A5FDB">
              <w:rPr>
                <w:b/>
                <w:bCs/>
              </w:rPr>
              <w:t>retombées</w:t>
            </w:r>
            <w:r w:rsidR="00546263">
              <w:rPr>
                <w:b/>
                <w:bCs/>
              </w:rPr>
              <w:t xml:space="preserve"> positives </w:t>
            </w:r>
            <w:r w:rsidR="001A5FDB">
              <w:rPr>
                <w:b/>
                <w:bCs/>
              </w:rPr>
              <w:t xml:space="preserve">du programme de mentora sur le personnel (meilleure </w:t>
            </w:r>
            <w:r w:rsidR="001A5FDB" w:rsidRPr="001A5FDB">
              <w:rPr>
                <w:b/>
                <w:bCs/>
              </w:rPr>
              <w:t>confiance dans ses compétence</w:t>
            </w:r>
            <w:r w:rsidR="001A5FDB">
              <w:rPr>
                <w:b/>
                <w:bCs/>
              </w:rPr>
              <w:t>s</w:t>
            </w:r>
            <w:r w:rsidR="001A5FDB" w:rsidRPr="001A5FDB">
              <w:rPr>
                <w:b/>
                <w:bCs/>
              </w:rPr>
              <w:t>, gain en efficacité de travail</w:t>
            </w:r>
            <w:r w:rsidR="001A5FDB">
              <w:rPr>
                <w:b/>
                <w:bCs/>
              </w:rPr>
              <w:t>)</w:t>
            </w:r>
            <w:r w:rsidR="0027070F">
              <w:rPr>
                <w:b/>
                <w:bCs/>
              </w:rPr>
              <w:t>.</w:t>
            </w:r>
          </w:p>
        </w:tc>
      </w:tr>
    </w:tbl>
    <w:p w14:paraId="35C97AA4" w14:textId="77777777" w:rsidR="001A5FDB" w:rsidRDefault="001A5FDB" w:rsidP="001A5FDB"/>
    <w:tbl>
      <w:tblPr>
        <w:tblStyle w:val="Grilledutableau"/>
        <w:tblW w:w="0" w:type="auto"/>
        <w:tblInd w:w="-5" w:type="dxa"/>
        <w:tblLook w:val="04A0" w:firstRow="1" w:lastRow="0" w:firstColumn="1" w:lastColumn="0" w:noHBand="0" w:noVBand="1"/>
      </w:tblPr>
      <w:tblGrid>
        <w:gridCol w:w="1701"/>
        <w:gridCol w:w="3553"/>
        <w:gridCol w:w="4662"/>
      </w:tblGrid>
      <w:tr w:rsidR="001A5FDB" w14:paraId="6183B841" w14:textId="77777777" w:rsidTr="001E2667">
        <w:tc>
          <w:tcPr>
            <w:tcW w:w="1701" w:type="dxa"/>
            <w:vAlign w:val="center"/>
          </w:tcPr>
          <w:p w14:paraId="0D72A92B" w14:textId="73A24967" w:rsidR="001A5FDB" w:rsidRDefault="00EE23F9" w:rsidP="001E2667">
            <w:pPr>
              <w:jc w:val="center"/>
            </w:pPr>
            <w:r>
              <w:rPr>
                <w:noProof/>
              </w:rPr>
              <w:drawing>
                <wp:inline distT="0" distB="0" distL="0" distR="0" wp14:anchorId="33E6DD2B" wp14:editId="0CE1951E">
                  <wp:extent cx="895350" cy="89535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4"/>
                          <a:stretch>
                            <a:fillRect/>
                          </a:stretch>
                        </pic:blipFill>
                        <pic:spPr>
                          <a:xfrm>
                            <a:off x="0" y="0"/>
                            <a:ext cx="895350" cy="895350"/>
                          </a:xfrm>
                          <a:prstGeom prst="rect">
                            <a:avLst/>
                          </a:prstGeom>
                        </pic:spPr>
                      </pic:pic>
                    </a:graphicData>
                  </a:graphic>
                </wp:inline>
              </w:drawing>
            </w:r>
          </w:p>
        </w:tc>
        <w:tc>
          <w:tcPr>
            <w:tcW w:w="8215" w:type="dxa"/>
            <w:gridSpan w:val="2"/>
          </w:tcPr>
          <w:p w14:paraId="02D083F5" w14:textId="58628B03" w:rsidR="001A5FDB" w:rsidRPr="001A5820" w:rsidRDefault="001A5FDB" w:rsidP="001E2667">
            <w:pPr>
              <w:rPr>
                <w:b/>
                <w:bCs/>
              </w:rPr>
            </w:pPr>
            <w:r w:rsidRPr="001A5820">
              <w:rPr>
                <w:b/>
                <w:bCs/>
              </w:rPr>
              <w:t>Nom :</w:t>
            </w:r>
            <w:r>
              <w:rPr>
                <w:b/>
                <w:bCs/>
              </w:rPr>
              <w:t xml:space="preserve"> </w:t>
            </w:r>
          </w:p>
          <w:p w14:paraId="1462FD5D" w14:textId="50FE0C5F" w:rsidR="001A5FDB" w:rsidRPr="001A5820" w:rsidRDefault="001A5FDB" w:rsidP="001E2667">
            <w:pPr>
              <w:rPr>
                <w:b/>
                <w:bCs/>
              </w:rPr>
            </w:pPr>
            <w:r w:rsidRPr="001A5820">
              <w:rPr>
                <w:b/>
                <w:bCs/>
              </w:rPr>
              <w:t xml:space="preserve">Prénom : </w:t>
            </w:r>
            <w:r>
              <w:rPr>
                <w:b/>
                <w:bCs/>
              </w:rPr>
              <w:t>Laetitia</w:t>
            </w:r>
          </w:p>
          <w:p w14:paraId="349E8479" w14:textId="77777777" w:rsidR="001A5FDB" w:rsidRPr="001A5820" w:rsidRDefault="001A5FDB" w:rsidP="001E2667">
            <w:pPr>
              <w:rPr>
                <w:b/>
                <w:bCs/>
              </w:rPr>
            </w:pPr>
            <w:r w:rsidRPr="001A5820">
              <w:rPr>
                <w:b/>
                <w:bCs/>
              </w:rPr>
              <w:t xml:space="preserve">Âge : </w:t>
            </w:r>
          </w:p>
          <w:p w14:paraId="404CDC77" w14:textId="34B2E436" w:rsidR="001A5FDB" w:rsidRPr="001A5820" w:rsidRDefault="001A5FDB" w:rsidP="001E2667">
            <w:pPr>
              <w:rPr>
                <w:b/>
                <w:bCs/>
              </w:rPr>
            </w:pPr>
            <w:r w:rsidRPr="001A5820">
              <w:rPr>
                <w:b/>
                <w:bCs/>
              </w:rPr>
              <w:t xml:space="preserve">Situation sociale : </w:t>
            </w:r>
            <w:r>
              <w:rPr>
                <w:b/>
                <w:bCs/>
              </w:rPr>
              <w:t>Lead Developper</w:t>
            </w:r>
          </w:p>
          <w:p w14:paraId="5FB29825" w14:textId="77777777" w:rsidR="001A5FDB" w:rsidRDefault="001A5FDB" w:rsidP="001E2667">
            <w:r w:rsidRPr="001A5820">
              <w:rPr>
                <w:b/>
                <w:bCs/>
              </w:rPr>
              <w:t>Adresse :</w:t>
            </w:r>
          </w:p>
        </w:tc>
      </w:tr>
      <w:tr w:rsidR="001A5FDB" w14:paraId="36485701" w14:textId="77777777" w:rsidTr="001E2667">
        <w:tc>
          <w:tcPr>
            <w:tcW w:w="5254" w:type="dxa"/>
            <w:gridSpan w:val="2"/>
          </w:tcPr>
          <w:p w14:paraId="15407646" w14:textId="698D6BA7" w:rsidR="001A5FDB" w:rsidRPr="001A5820" w:rsidRDefault="001A5FDB" w:rsidP="001E2667">
            <w:pPr>
              <w:rPr>
                <w:b/>
                <w:bCs/>
              </w:rPr>
            </w:pPr>
            <w:r w:rsidRPr="001A5820">
              <w:rPr>
                <w:b/>
                <w:bCs/>
              </w:rPr>
              <w:t>Personnalité :</w:t>
            </w:r>
            <w:r>
              <w:rPr>
                <w:b/>
                <w:bCs/>
              </w:rPr>
              <w:t xml:space="preserve"> Investie pour être mentor </w:t>
            </w:r>
          </w:p>
        </w:tc>
        <w:tc>
          <w:tcPr>
            <w:tcW w:w="4662" w:type="dxa"/>
          </w:tcPr>
          <w:p w14:paraId="65061B0B" w14:textId="2544271A" w:rsidR="001A5FDB" w:rsidRPr="001A5820" w:rsidRDefault="001A5FDB" w:rsidP="001E2667">
            <w:pPr>
              <w:rPr>
                <w:b/>
                <w:bCs/>
              </w:rPr>
            </w:pPr>
            <w:r w:rsidRPr="001A5820">
              <w:rPr>
                <w:b/>
                <w:bCs/>
              </w:rPr>
              <w:t>Profil :</w:t>
            </w:r>
            <w:r>
              <w:rPr>
                <w:b/>
                <w:bCs/>
              </w:rPr>
              <w:t xml:space="preserve"> Sera mentor</w:t>
            </w:r>
          </w:p>
        </w:tc>
      </w:tr>
      <w:tr w:rsidR="001A5FDB" w14:paraId="4A7386FB" w14:textId="77777777" w:rsidTr="001E2667">
        <w:tc>
          <w:tcPr>
            <w:tcW w:w="9916" w:type="dxa"/>
            <w:gridSpan w:val="3"/>
          </w:tcPr>
          <w:p w14:paraId="103E8B52" w14:textId="34551EAF" w:rsidR="001A5FDB" w:rsidRPr="001A5820" w:rsidRDefault="001A5FDB" w:rsidP="001E2667">
            <w:pPr>
              <w:rPr>
                <w:b/>
                <w:bCs/>
              </w:rPr>
            </w:pPr>
            <w:r w:rsidRPr="001A5820">
              <w:rPr>
                <w:b/>
                <w:bCs/>
              </w:rPr>
              <w:t>Utilisation du produit :</w:t>
            </w:r>
            <w:r>
              <w:rPr>
                <w:b/>
                <w:bCs/>
              </w:rPr>
              <w:t xml:space="preserve"> Mentor</w:t>
            </w:r>
          </w:p>
        </w:tc>
      </w:tr>
      <w:tr w:rsidR="001A5FDB" w14:paraId="315078A1" w14:textId="77777777" w:rsidTr="001E2667">
        <w:tc>
          <w:tcPr>
            <w:tcW w:w="9916" w:type="dxa"/>
            <w:gridSpan w:val="3"/>
          </w:tcPr>
          <w:p w14:paraId="4D0E1BE2" w14:textId="20C0C23E" w:rsidR="001A5FDB" w:rsidRPr="001A5820" w:rsidRDefault="001A5FDB" w:rsidP="001E2667">
            <w:pPr>
              <w:rPr>
                <w:b/>
                <w:bCs/>
              </w:rPr>
            </w:pPr>
            <w:r w:rsidRPr="001A5820">
              <w:rPr>
                <w:b/>
                <w:bCs/>
              </w:rPr>
              <w:t>Objectifs / problèmes résolus par le produit :</w:t>
            </w:r>
            <w:r>
              <w:rPr>
                <w:b/>
                <w:bCs/>
              </w:rPr>
              <w:t xml:space="preserve"> </w:t>
            </w:r>
            <w:r w:rsidR="0027070F">
              <w:rPr>
                <w:b/>
                <w:bCs/>
              </w:rPr>
              <w:t xml:space="preserve">Elle veut </w:t>
            </w:r>
            <w:r w:rsidR="0027070F" w:rsidRPr="0027070F">
              <w:rPr>
                <w:b/>
                <w:bCs/>
              </w:rPr>
              <w:t>une gestion des sessions de mentorat</w:t>
            </w:r>
            <w:r w:rsidR="0027070F">
              <w:rPr>
                <w:b/>
                <w:bCs/>
              </w:rPr>
              <w:t xml:space="preserve"> dans l’application</w:t>
            </w:r>
            <w:r w:rsidR="0027070F" w:rsidRPr="0027070F">
              <w:rPr>
                <w:b/>
                <w:bCs/>
              </w:rPr>
              <w:t>, la possibilité de garder une trace des sujets faits et à faire</w:t>
            </w:r>
          </w:p>
        </w:tc>
      </w:tr>
    </w:tbl>
    <w:p w14:paraId="460280B7" w14:textId="77777777" w:rsidR="001A5FDB" w:rsidRDefault="001A5FDB" w:rsidP="001A5FDB"/>
    <w:tbl>
      <w:tblPr>
        <w:tblStyle w:val="Grilledutableau"/>
        <w:tblW w:w="0" w:type="auto"/>
        <w:tblInd w:w="-5" w:type="dxa"/>
        <w:tblLook w:val="04A0" w:firstRow="1" w:lastRow="0" w:firstColumn="1" w:lastColumn="0" w:noHBand="0" w:noVBand="1"/>
      </w:tblPr>
      <w:tblGrid>
        <w:gridCol w:w="1716"/>
        <w:gridCol w:w="3546"/>
        <w:gridCol w:w="4654"/>
      </w:tblGrid>
      <w:tr w:rsidR="001A5FDB" w14:paraId="52AF872E" w14:textId="77777777" w:rsidTr="001E2667">
        <w:tc>
          <w:tcPr>
            <w:tcW w:w="1701" w:type="dxa"/>
            <w:vAlign w:val="center"/>
          </w:tcPr>
          <w:p w14:paraId="6910C6C4" w14:textId="5454F3F9" w:rsidR="001A5FDB" w:rsidRDefault="00EE23F9" w:rsidP="001E2667">
            <w:pPr>
              <w:jc w:val="center"/>
            </w:pPr>
            <w:r>
              <w:rPr>
                <w:noProof/>
              </w:rPr>
              <w:drawing>
                <wp:inline distT="0" distB="0" distL="0" distR="0" wp14:anchorId="5A2075CA" wp14:editId="360A6C32">
                  <wp:extent cx="942975" cy="942975"/>
                  <wp:effectExtent l="0" t="0" r="9525"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5"/>
                          <a:stretch>
                            <a:fillRect/>
                          </a:stretch>
                        </pic:blipFill>
                        <pic:spPr>
                          <a:xfrm flipH="1">
                            <a:off x="0" y="0"/>
                            <a:ext cx="942975" cy="942975"/>
                          </a:xfrm>
                          <a:prstGeom prst="rect">
                            <a:avLst/>
                          </a:prstGeom>
                        </pic:spPr>
                      </pic:pic>
                    </a:graphicData>
                  </a:graphic>
                </wp:inline>
              </w:drawing>
            </w:r>
          </w:p>
        </w:tc>
        <w:tc>
          <w:tcPr>
            <w:tcW w:w="8215" w:type="dxa"/>
            <w:gridSpan w:val="2"/>
          </w:tcPr>
          <w:p w14:paraId="43A648AF" w14:textId="07971BDD" w:rsidR="001A5FDB" w:rsidRPr="001A5820" w:rsidRDefault="001A5FDB" w:rsidP="001E2667">
            <w:pPr>
              <w:rPr>
                <w:b/>
                <w:bCs/>
              </w:rPr>
            </w:pPr>
            <w:r w:rsidRPr="001A5820">
              <w:rPr>
                <w:b/>
                <w:bCs/>
              </w:rPr>
              <w:t>Nom :</w:t>
            </w:r>
            <w:r>
              <w:rPr>
                <w:b/>
                <w:bCs/>
              </w:rPr>
              <w:t xml:space="preserve"> </w:t>
            </w:r>
          </w:p>
          <w:p w14:paraId="5D3F4899" w14:textId="79584438" w:rsidR="001A5FDB" w:rsidRPr="001A5820" w:rsidRDefault="001A5FDB" w:rsidP="001E2667">
            <w:pPr>
              <w:rPr>
                <w:b/>
                <w:bCs/>
              </w:rPr>
            </w:pPr>
            <w:r w:rsidRPr="001A5820">
              <w:rPr>
                <w:b/>
                <w:bCs/>
              </w:rPr>
              <w:t xml:space="preserve">Prénom : </w:t>
            </w:r>
            <w:r w:rsidR="00DC5AD4">
              <w:rPr>
                <w:b/>
                <w:bCs/>
              </w:rPr>
              <w:t>Guillaume</w:t>
            </w:r>
          </w:p>
          <w:p w14:paraId="5FD10C6B" w14:textId="77777777" w:rsidR="001A5FDB" w:rsidRPr="001A5820" w:rsidRDefault="001A5FDB" w:rsidP="001E2667">
            <w:pPr>
              <w:rPr>
                <w:b/>
                <w:bCs/>
              </w:rPr>
            </w:pPr>
            <w:r w:rsidRPr="001A5820">
              <w:rPr>
                <w:b/>
                <w:bCs/>
              </w:rPr>
              <w:t xml:space="preserve">Âge : </w:t>
            </w:r>
          </w:p>
          <w:p w14:paraId="71D641DB" w14:textId="4780B2CC" w:rsidR="001A5FDB" w:rsidRPr="001A5820" w:rsidRDefault="001A5FDB" w:rsidP="001E2667">
            <w:pPr>
              <w:rPr>
                <w:b/>
                <w:bCs/>
              </w:rPr>
            </w:pPr>
            <w:r w:rsidRPr="001A5820">
              <w:rPr>
                <w:b/>
                <w:bCs/>
              </w:rPr>
              <w:t xml:space="preserve">Situation sociale : </w:t>
            </w:r>
            <w:r w:rsidR="00DC5AD4">
              <w:rPr>
                <w:b/>
                <w:bCs/>
              </w:rPr>
              <w:t>Product Owner</w:t>
            </w:r>
          </w:p>
          <w:p w14:paraId="43A9585C" w14:textId="77777777" w:rsidR="001A5FDB" w:rsidRDefault="001A5FDB" w:rsidP="001E2667">
            <w:r w:rsidRPr="001A5820">
              <w:rPr>
                <w:b/>
                <w:bCs/>
              </w:rPr>
              <w:t>Adresse :</w:t>
            </w:r>
          </w:p>
        </w:tc>
      </w:tr>
      <w:tr w:rsidR="001A5FDB" w14:paraId="4D3CA591" w14:textId="77777777" w:rsidTr="001E2667">
        <w:tc>
          <w:tcPr>
            <w:tcW w:w="5254" w:type="dxa"/>
            <w:gridSpan w:val="2"/>
          </w:tcPr>
          <w:p w14:paraId="32E1CDAC" w14:textId="4D9AA579" w:rsidR="001A5FDB" w:rsidRPr="001A5820" w:rsidRDefault="001A5FDB" w:rsidP="001E2667">
            <w:pPr>
              <w:rPr>
                <w:b/>
                <w:bCs/>
              </w:rPr>
            </w:pPr>
            <w:r w:rsidRPr="001A5820">
              <w:rPr>
                <w:b/>
                <w:bCs/>
              </w:rPr>
              <w:t>Personnalité :</w:t>
            </w:r>
            <w:r>
              <w:rPr>
                <w:b/>
                <w:bCs/>
              </w:rPr>
              <w:t xml:space="preserve"> </w:t>
            </w:r>
            <w:r w:rsidR="00DC5AD4">
              <w:rPr>
                <w:b/>
                <w:bCs/>
              </w:rPr>
              <w:t>Investi pour être mentoré</w:t>
            </w:r>
            <w:r>
              <w:rPr>
                <w:b/>
                <w:bCs/>
              </w:rPr>
              <w:t xml:space="preserve"> </w:t>
            </w:r>
          </w:p>
        </w:tc>
        <w:tc>
          <w:tcPr>
            <w:tcW w:w="4662" w:type="dxa"/>
          </w:tcPr>
          <w:p w14:paraId="1B9C10C9" w14:textId="3F5D1ACF" w:rsidR="001A5FDB" w:rsidRPr="001A5820" w:rsidRDefault="001A5FDB" w:rsidP="001E2667">
            <w:pPr>
              <w:rPr>
                <w:b/>
                <w:bCs/>
              </w:rPr>
            </w:pPr>
            <w:r w:rsidRPr="001A5820">
              <w:rPr>
                <w:b/>
                <w:bCs/>
              </w:rPr>
              <w:t>Profil :</w:t>
            </w:r>
            <w:r>
              <w:rPr>
                <w:b/>
                <w:bCs/>
              </w:rPr>
              <w:t xml:space="preserve"> Sera </w:t>
            </w:r>
            <w:r w:rsidR="00DC5AD4">
              <w:rPr>
                <w:b/>
                <w:bCs/>
              </w:rPr>
              <w:t>mentoré</w:t>
            </w:r>
          </w:p>
        </w:tc>
      </w:tr>
      <w:tr w:rsidR="001A5FDB" w14:paraId="1F6FDB1C" w14:textId="77777777" w:rsidTr="001E2667">
        <w:tc>
          <w:tcPr>
            <w:tcW w:w="9916" w:type="dxa"/>
            <w:gridSpan w:val="3"/>
          </w:tcPr>
          <w:p w14:paraId="2AA88E82" w14:textId="46FE216B" w:rsidR="001A5FDB" w:rsidRPr="001A5820" w:rsidRDefault="001A5FDB" w:rsidP="001E2667">
            <w:pPr>
              <w:rPr>
                <w:b/>
                <w:bCs/>
              </w:rPr>
            </w:pPr>
            <w:r w:rsidRPr="001A5820">
              <w:rPr>
                <w:b/>
                <w:bCs/>
              </w:rPr>
              <w:t>Utilisation du produit :</w:t>
            </w:r>
            <w:r>
              <w:rPr>
                <w:b/>
                <w:bCs/>
              </w:rPr>
              <w:t xml:space="preserve"> </w:t>
            </w:r>
            <w:r w:rsidR="00DC5AD4">
              <w:rPr>
                <w:b/>
                <w:bCs/>
              </w:rPr>
              <w:t>Mentoré</w:t>
            </w:r>
          </w:p>
        </w:tc>
      </w:tr>
      <w:tr w:rsidR="001A5FDB" w14:paraId="1B588F83" w14:textId="77777777" w:rsidTr="001E2667">
        <w:tc>
          <w:tcPr>
            <w:tcW w:w="9916" w:type="dxa"/>
            <w:gridSpan w:val="3"/>
          </w:tcPr>
          <w:p w14:paraId="21357865" w14:textId="50CD1144" w:rsidR="001A5FDB" w:rsidRPr="001A5820" w:rsidRDefault="001A5FDB" w:rsidP="001E2667">
            <w:pPr>
              <w:rPr>
                <w:b/>
                <w:bCs/>
              </w:rPr>
            </w:pPr>
            <w:r w:rsidRPr="001A5820">
              <w:rPr>
                <w:b/>
                <w:bCs/>
              </w:rPr>
              <w:t>Objectifs / problèmes résolus par le produit :</w:t>
            </w:r>
            <w:r w:rsidR="00DC5AD4">
              <w:rPr>
                <w:b/>
                <w:bCs/>
              </w:rPr>
              <w:t xml:space="preserve"> Il</w:t>
            </w:r>
            <w:r>
              <w:rPr>
                <w:b/>
                <w:bCs/>
              </w:rPr>
              <w:t xml:space="preserve"> </w:t>
            </w:r>
            <w:r w:rsidR="00DC5AD4">
              <w:rPr>
                <w:b/>
                <w:bCs/>
              </w:rPr>
              <w:t xml:space="preserve">veut des contrats </w:t>
            </w:r>
            <w:r w:rsidR="00331974">
              <w:rPr>
                <w:b/>
                <w:bCs/>
              </w:rPr>
              <w:t>formalisés, des</w:t>
            </w:r>
            <w:r w:rsidR="00DC5AD4" w:rsidRPr="00DC5AD4">
              <w:rPr>
                <w:b/>
                <w:bCs/>
              </w:rPr>
              <w:t xml:space="preserve"> attentes</w:t>
            </w:r>
            <w:r w:rsidR="00DC5AD4">
              <w:rPr>
                <w:b/>
                <w:bCs/>
              </w:rPr>
              <w:t xml:space="preserve"> clarifiées</w:t>
            </w:r>
            <w:r w:rsidR="00DC5AD4" w:rsidRPr="00DC5AD4">
              <w:rPr>
                <w:b/>
                <w:bCs/>
              </w:rPr>
              <w:t>,</w:t>
            </w:r>
            <w:r w:rsidR="00DC5AD4">
              <w:rPr>
                <w:b/>
                <w:bCs/>
              </w:rPr>
              <w:t xml:space="preserve"> </w:t>
            </w:r>
            <w:r w:rsidR="00DC5AD4" w:rsidRPr="00DC5AD4">
              <w:rPr>
                <w:b/>
                <w:bCs/>
              </w:rPr>
              <w:t xml:space="preserve">un rythme régulier et </w:t>
            </w:r>
            <w:r w:rsidR="00DC5AD4">
              <w:rPr>
                <w:b/>
                <w:bCs/>
              </w:rPr>
              <w:t>une bonne communication entre mentor et mentoré</w:t>
            </w:r>
          </w:p>
        </w:tc>
      </w:tr>
    </w:tbl>
    <w:p w14:paraId="42B174AC" w14:textId="77777777" w:rsidR="00841229" w:rsidRDefault="00841229" w:rsidP="00841229">
      <w:pPr>
        <w:rPr>
          <w:b/>
          <w:bCs/>
          <w:iCs/>
          <w:color w:val="00B050"/>
        </w:rPr>
      </w:pPr>
    </w:p>
    <w:p w14:paraId="2199E1A7" w14:textId="77777777" w:rsidR="00841229" w:rsidRDefault="00841229">
      <w:pPr>
        <w:rPr>
          <w:b/>
          <w:bCs/>
          <w:iCs/>
          <w:color w:val="00B050"/>
        </w:rPr>
      </w:pPr>
      <w:r>
        <w:rPr>
          <w:b/>
          <w:bCs/>
          <w:iCs/>
          <w:color w:val="00B050"/>
        </w:rPr>
        <w:br w:type="page"/>
      </w:r>
    </w:p>
    <w:p w14:paraId="7AF542D3" w14:textId="528C9806" w:rsidR="004842C6" w:rsidRDefault="00FE4A78" w:rsidP="001A19F7">
      <w:pPr>
        <w:pStyle w:val="TitreDoc3"/>
      </w:pPr>
      <w:bookmarkStart w:id="12" w:name="_Toc96983389"/>
      <w:r>
        <w:lastRenderedPageBreak/>
        <w:t>2</w:t>
      </w:r>
      <w:r w:rsidRPr="00022A52">
        <w:t>.</w:t>
      </w:r>
      <w:r>
        <w:t>2</w:t>
      </w:r>
      <w:r w:rsidRPr="00022A52">
        <w:t>.</w:t>
      </w:r>
      <w:r>
        <w:t>2</w:t>
      </w:r>
      <w:r w:rsidRPr="00022A52">
        <w:t xml:space="preserve"> </w:t>
      </w:r>
      <w:r>
        <w:t>User Stories</w:t>
      </w:r>
      <w:bookmarkEnd w:id="12"/>
    </w:p>
    <w:p w14:paraId="76B0FA30" w14:textId="77777777" w:rsidR="00095165" w:rsidRPr="00841229" w:rsidRDefault="00095165" w:rsidP="00841229">
      <w:pPr>
        <w:rPr>
          <w:b/>
          <w:bCs/>
          <w:iCs/>
          <w:color w:val="00B050"/>
        </w:rPr>
      </w:pPr>
    </w:p>
    <w:tbl>
      <w:tblPr>
        <w:tblStyle w:val="Grilledutableau"/>
        <w:tblW w:w="0" w:type="auto"/>
        <w:tblInd w:w="-5" w:type="dxa"/>
        <w:tblLook w:val="04A0" w:firstRow="1" w:lastRow="0" w:firstColumn="1" w:lastColumn="0" w:noHBand="0" w:noVBand="1"/>
      </w:tblPr>
      <w:tblGrid>
        <w:gridCol w:w="3671"/>
        <w:gridCol w:w="3116"/>
        <w:gridCol w:w="3129"/>
      </w:tblGrid>
      <w:tr w:rsidR="004842C6" w14:paraId="70BAE26A" w14:textId="77777777" w:rsidTr="004842C6">
        <w:tc>
          <w:tcPr>
            <w:tcW w:w="9916" w:type="dxa"/>
            <w:gridSpan w:val="3"/>
          </w:tcPr>
          <w:p w14:paraId="2E118227" w14:textId="6BE83B69" w:rsidR="004842C6" w:rsidRPr="00B0499C" w:rsidRDefault="004842C6" w:rsidP="001E2667">
            <w:r w:rsidRPr="0076732C">
              <w:rPr>
                <w:b/>
                <w:bCs/>
              </w:rPr>
              <w:t>Référence de l’us :</w:t>
            </w:r>
            <w:r>
              <w:t xml:space="preserve"> </w:t>
            </w:r>
            <w:r w:rsidRPr="00B0499C">
              <w:t xml:space="preserve">n° </w:t>
            </w:r>
            <w:r>
              <w:t>1</w:t>
            </w:r>
          </w:p>
        </w:tc>
      </w:tr>
      <w:tr w:rsidR="004842C6" w14:paraId="1B44EEE2" w14:textId="77777777" w:rsidTr="004842C6">
        <w:tc>
          <w:tcPr>
            <w:tcW w:w="3671" w:type="dxa"/>
          </w:tcPr>
          <w:p w14:paraId="4C8CEAF4" w14:textId="3750B6B0" w:rsidR="004842C6" w:rsidRPr="0076732C" w:rsidRDefault="004842C6" w:rsidP="001E2667">
            <w:pPr>
              <w:rPr>
                <w:b/>
                <w:bCs/>
              </w:rPr>
            </w:pPr>
            <w:r w:rsidRPr="0076732C">
              <w:rPr>
                <w:b/>
                <w:bCs/>
              </w:rPr>
              <w:t>Titre de l’us :</w:t>
            </w:r>
            <w:r>
              <w:rPr>
                <w:b/>
                <w:bCs/>
              </w:rPr>
              <w:t xml:space="preserve"> </w:t>
            </w:r>
            <w:r w:rsidR="00331974" w:rsidRPr="00331974">
              <w:t>S’inscrire</w:t>
            </w:r>
          </w:p>
        </w:tc>
        <w:tc>
          <w:tcPr>
            <w:tcW w:w="3116" w:type="dxa"/>
          </w:tcPr>
          <w:p w14:paraId="551E6297" w14:textId="0BD51539" w:rsidR="004842C6" w:rsidRPr="00B0499C" w:rsidRDefault="004842C6" w:rsidP="001E2667">
            <w:r w:rsidRPr="0076732C">
              <w:rPr>
                <w:b/>
                <w:bCs/>
              </w:rPr>
              <w:t>Priorité :</w:t>
            </w:r>
            <w:r>
              <w:t xml:space="preserve"> &lt;</w:t>
            </w:r>
            <w:r w:rsidRPr="00B0499C">
              <w:t>Très haute</w:t>
            </w:r>
            <w:r>
              <w:t>&gt;</w:t>
            </w:r>
          </w:p>
        </w:tc>
        <w:tc>
          <w:tcPr>
            <w:tcW w:w="3129" w:type="dxa"/>
          </w:tcPr>
          <w:p w14:paraId="09B90D6E" w14:textId="06AD0142" w:rsidR="004842C6" w:rsidRPr="00B0499C" w:rsidRDefault="004842C6" w:rsidP="001E2667">
            <w:r w:rsidRPr="0076732C">
              <w:rPr>
                <w:b/>
                <w:bCs/>
              </w:rPr>
              <w:t>Estimation :</w:t>
            </w:r>
            <w:r w:rsidR="00331974">
              <w:t> </w:t>
            </w:r>
            <w:r w:rsidR="00624A1A">
              <w:t>&lt;Points&gt;</w:t>
            </w:r>
          </w:p>
        </w:tc>
      </w:tr>
      <w:tr w:rsidR="004842C6" w14:paraId="1D237BDF" w14:textId="77777777" w:rsidTr="004842C6">
        <w:tc>
          <w:tcPr>
            <w:tcW w:w="9916" w:type="dxa"/>
            <w:gridSpan w:val="3"/>
          </w:tcPr>
          <w:p w14:paraId="3E8D173D" w14:textId="79F07516" w:rsidR="004842C6" w:rsidRPr="00B0499C" w:rsidRDefault="004842C6" w:rsidP="001E2667">
            <w:r w:rsidRPr="00B0499C">
              <w:rPr>
                <w:b/>
                <w:bCs/>
              </w:rPr>
              <w:t>En tant que</w:t>
            </w:r>
            <w:r w:rsidRPr="00B0499C">
              <w:t xml:space="preserve"> </w:t>
            </w:r>
            <w:r w:rsidR="00331974">
              <w:t>Laetitia</w:t>
            </w:r>
          </w:p>
          <w:p w14:paraId="45C14F69" w14:textId="59DC77E5" w:rsidR="004842C6" w:rsidRPr="00B0499C" w:rsidRDefault="004842C6" w:rsidP="001E2667">
            <w:r w:rsidRPr="00B0499C">
              <w:rPr>
                <w:b/>
                <w:bCs/>
              </w:rPr>
              <w:t>Je souhaite</w:t>
            </w:r>
            <w:r w:rsidRPr="00B0499C">
              <w:t xml:space="preserve"> </w:t>
            </w:r>
            <w:r w:rsidR="00331974">
              <w:t>m’inscrire</w:t>
            </w:r>
          </w:p>
          <w:p w14:paraId="2410373A" w14:textId="22DC15F4" w:rsidR="004842C6" w:rsidRPr="00331974" w:rsidRDefault="004842C6" w:rsidP="001E2667">
            <w:r w:rsidRPr="0076732C">
              <w:rPr>
                <w:b/>
                <w:bCs/>
              </w:rPr>
              <w:t xml:space="preserve">Afin </w:t>
            </w:r>
            <w:r w:rsidR="00331974">
              <w:t>d’être mentor</w:t>
            </w:r>
          </w:p>
        </w:tc>
      </w:tr>
      <w:tr w:rsidR="004842C6" w14:paraId="23B36E24" w14:textId="77777777" w:rsidTr="004842C6">
        <w:tc>
          <w:tcPr>
            <w:tcW w:w="9916" w:type="dxa"/>
            <w:gridSpan w:val="3"/>
          </w:tcPr>
          <w:p w14:paraId="7553DEA5" w14:textId="6D5078F5" w:rsidR="004842C6" w:rsidRDefault="004842C6" w:rsidP="001E2667">
            <w:pPr>
              <w:rPr>
                <w:b/>
                <w:bCs/>
              </w:rPr>
            </w:pPr>
            <w:r w:rsidRPr="0076732C">
              <w:rPr>
                <w:b/>
                <w:bCs/>
              </w:rPr>
              <w:t>Critères d’acceptation</w:t>
            </w:r>
          </w:p>
          <w:p w14:paraId="433D35A8" w14:textId="77777777" w:rsidR="00331974" w:rsidRPr="0076732C" w:rsidRDefault="00331974" w:rsidP="001E2667">
            <w:pPr>
              <w:rPr>
                <w:b/>
                <w:bCs/>
              </w:rPr>
            </w:pPr>
          </w:p>
          <w:p w14:paraId="2D914878" w14:textId="242D3342" w:rsidR="004842C6" w:rsidRPr="0076732C" w:rsidRDefault="004842C6" w:rsidP="001E2667">
            <w:r w:rsidRPr="0076732C">
              <w:rPr>
                <w:b/>
                <w:bCs/>
              </w:rPr>
              <w:t>Étant donné que,</w:t>
            </w:r>
            <w:r w:rsidRPr="0076732C">
              <w:t xml:space="preserve"> </w:t>
            </w:r>
            <w:r w:rsidR="00331974">
              <w:t>je m’inscris</w:t>
            </w:r>
          </w:p>
          <w:p w14:paraId="3995E60E" w14:textId="45A50D88" w:rsidR="004842C6" w:rsidRPr="00331974" w:rsidRDefault="004842C6" w:rsidP="001E2667">
            <w:r w:rsidRPr="0076732C">
              <w:rPr>
                <w:b/>
                <w:bCs/>
              </w:rPr>
              <w:t>Lorsque</w:t>
            </w:r>
            <w:r w:rsidR="00331974">
              <w:rPr>
                <w:b/>
                <w:bCs/>
              </w:rPr>
              <w:t xml:space="preserve"> </w:t>
            </w:r>
            <w:r w:rsidR="00331974">
              <w:t>je saisi mon courriel et valide</w:t>
            </w:r>
          </w:p>
          <w:p w14:paraId="1622F192" w14:textId="6804FB23" w:rsidR="004842C6" w:rsidRDefault="004842C6" w:rsidP="001E2667">
            <w:r w:rsidRPr="0076732C">
              <w:rPr>
                <w:b/>
                <w:bCs/>
              </w:rPr>
              <w:t>Alors</w:t>
            </w:r>
            <w:r w:rsidR="00331974">
              <w:rPr>
                <w:b/>
                <w:bCs/>
              </w:rPr>
              <w:t xml:space="preserve"> </w:t>
            </w:r>
            <w:r w:rsidR="00331974">
              <w:t>un lien d’activation doit être envoyé à mon adresse courriel</w:t>
            </w:r>
          </w:p>
          <w:p w14:paraId="22379184" w14:textId="77777777" w:rsidR="00331974" w:rsidRDefault="00331974" w:rsidP="00331974">
            <w:pPr>
              <w:rPr>
                <w:b/>
                <w:bCs/>
              </w:rPr>
            </w:pPr>
          </w:p>
          <w:p w14:paraId="0A0D2B92" w14:textId="1649A755" w:rsidR="00331974" w:rsidRPr="0076732C" w:rsidRDefault="00331974" w:rsidP="00A40EE7">
            <w:r w:rsidRPr="0076732C">
              <w:rPr>
                <w:b/>
                <w:bCs/>
              </w:rPr>
              <w:t>Étant donné que,</w:t>
            </w:r>
            <w:r w:rsidRPr="0076732C">
              <w:t xml:space="preserve"> </w:t>
            </w:r>
            <w:r>
              <w:t>j’ai cliqué sur le lien d’activation reçu</w:t>
            </w:r>
            <w:r w:rsidR="00A40EE7">
              <w:t xml:space="preserve"> </w:t>
            </w:r>
          </w:p>
          <w:p w14:paraId="364D3384" w14:textId="2A7D8B80" w:rsidR="00331974" w:rsidRPr="00331974" w:rsidRDefault="00331974" w:rsidP="00331974">
            <w:r w:rsidRPr="0076732C">
              <w:rPr>
                <w:b/>
                <w:bCs/>
              </w:rPr>
              <w:t>Lorsque,</w:t>
            </w:r>
            <w:r>
              <w:rPr>
                <w:b/>
                <w:bCs/>
              </w:rPr>
              <w:t xml:space="preserve"> </w:t>
            </w:r>
            <w:r w:rsidR="00A40EE7">
              <w:t xml:space="preserve">j’ai saisi mon mot de passe et </w:t>
            </w:r>
            <w:r>
              <w:t>je demande à être mentor</w:t>
            </w:r>
          </w:p>
          <w:p w14:paraId="46A78558" w14:textId="3D5A76CE" w:rsidR="00331974" w:rsidRPr="00331974" w:rsidRDefault="00331974" w:rsidP="00095165">
            <w:r w:rsidRPr="0076732C">
              <w:rPr>
                <w:b/>
                <w:bCs/>
              </w:rPr>
              <w:t>Alors,</w:t>
            </w:r>
            <w:r>
              <w:rPr>
                <w:b/>
                <w:bCs/>
              </w:rPr>
              <w:t xml:space="preserve"> </w:t>
            </w:r>
            <w:r w:rsidRPr="00331974">
              <w:t>un formulaire s’ouvre me demandant mes compétences</w:t>
            </w:r>
            <w:r>
              <w:t xml:space="preserve">, mon métier, mon domaine de travail, </w:t>
            </w:r>
            <w:r w:rsidR="00624A1A">
              <w:t>l</w:t>
            </w:r>
            <w:r>
              <w:t>es disponibilités</w:t>
            </w:r>
            <w:r w:rsidR="00624A1A">
              <w:t xml:space="preserve"> que je peux consacrer</w:t>
            </w:r>
            <w:r>
              <w:t xml:space="preserve"> et mes attentes en tant que mentor (projets</w:t>
            </w:r>
            <w:r w:rsidR="00624A1A">
              <w:t>).</w:t>
            </w:r>
          </w:p>
        </w:tc>
      </w:tr>
    </w:tbl>
    <w:p w14:paraId="608DC336"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04998D19" w14:textId="77777777" w:rsidTr="001E2667">
        <w:tc>
          <w:tcPr>
            <w:tcW w:w="9916" w:type="dxa"/>
            <w:gridSpan w:val="3"/>
          </w:tcPr>
          <w:p w14:paraId="3986D4AC" w14:textId="2D5FF89D" w:rsidR="004842C6" w:rsidRPr="00B0499C" w:rsidRDefault="004842C6" w:rsidP="001E2667">
            <w:r w:rsidRPr="0076732C">
              <w:rPr>
                <w:b/>
                <w:bCs/>
              </w:rPr>
              <w:t>Référence de l’us :</w:t>
            </w:r>
            <w:r>
              <w:t xml:space="preserve"> </w:t>
            </w:r>
            <w:r w:rsidRPr="00B0499C">
              <w:t xml:space="preserve">n° </w:t>
            </w:r>
            <w:r w:rsidR="00624A1A">
              <w:t>2</w:t>
            </w:r>
          </w:p>
        </w:tc>
      </w:tr>
      <w:tr w:rsidR="004842C6" w14:paraId="27FC0F13" w14:textId="77777777" w:rsidTr="001E2667">
        <w:tc>
          <w:tcPr>
            <w:tcW w:w="3671" w:type="dxa"/>
          </w:tcPr>
          <w:p w14:paraId="11C6BDEB" w14:textId="74ADC6E0" w:rsidR="004842C6" w:rsidRPr="00624A1A" w:rsidRDefault="004842C6" w:rsidP="001E2667">
            <w:r w:rsidRPr="0076732C">
              <w:rPr>
                <w:b/>
                <w:bCs/>
              </w:rPr>
              <w:t>Titre de l’us :</w:t>
            </w:r>
            <w:r w:rsidR="00624A1A">
              <w:rPr>
                <w:b/>
                <w:bCs/>
              </w:rPr>
              <w:t xml:space="preserve"> </w:t>
            </w:r>
            <w:r w:rsidR="00624A1A" w:rsidRPr="00624A1A">
              <w:t>S</w:t>
            </w:r>
            <w:r w:rsidR="00624A1A">
              <w:t>e connecter</w:t>
            </w:r>
          </w:p>
        </w:tc>
        <w:tc>
          <w:tcPr>
            <w:tcW w:w="3116" w:type="dxa"/>
          </w:tcPr>
          <w:p w14:paraId="10709EF0" w14:textId="2886E30D" w:rsidR="004842C6" w:rsidRPr="00B0499C" w:rsidRDefault="004842C6" w:rsidP="001E2667">
            <w:r w:rsidRPr="0076732C">
              <w:rPr>
                <w:b/>
                <w:bCs/>
              </w:rPr>
              <w:t>Priorité :</w:t>
            </w:r>
            <w:r>
              <w:t xml:space="preserve"> &lt;</w:t>
            </w:r>
            <w:r w:rsidRPr="00B0499C">
              <w:t>Très haute</w:t>
            </w:r>
            <w:r>
              <w:t>&gt;</w:t>
            </w:r>
          </w:p>
        </w:tc>
        <w:tc>
          <w:tcPr>
            <w:tcW w:w="3129" w:type="dxa"/>
          </w:tcPr>
          <w:p w14:paraId="4B8E2A5D" w14:textId="77777777" w:rsidR="004842C6" w:rsidRPr="00B0499C" w:rsidRDefault="004842C6" w:rsidP="001E2667">
            <w:r w:rsidRPr="0076732C">
              <w:rPr>
                <w:b/>
                <w:bCs/>
              </w:rPr>
              <w:t>Estimation :</w:t>
            </w:r>
            <w:r>
              <w:t xml:space="preserve"> &lt;Points&gt;</w:t>
            </w:r>
          </w:p>
        </w:tc>
      </w:tr>
      <w:tr w:rsidR="004842C6" w14:paraId="22ADDF73" w14:textId="77777777" w:rsidTr="001E2667">
        <w:tc>
          <w:tcPr>
            <w:tcW w:w="9916" w:type="dxa"/>
            <w:gridSpan w:val="3"/>
          </w:tcPr>
          <w:p w14:paraId="0BDB04DA" w14:textId="781E2648" w:rsidR="004842C6" w:rsidRPr="00B0499C" w:rsidRDefault="004842C6" w:rsidP="001E2667">
            <w:r w:rsidRPr="00B0499C">
              <w:rPr>
                <w:b/>
                <w:bCs/>
              </w:rPr>
              <w:t>En tant que</w:t>
            </w:r>
            <w:r w:rsidRPr="00B0499C">
              <w:t xml:space="preserve"> </w:t>
            </w:r>
            <w:r w:rsidR="00624A1A">
              <w:t>Laetitia</w:t>
            </w:r>
          </w:p>
          <w:p w14:paraId="6C55D478" w14:textId="37AF8E52" w:rsidR="004842C6" w:rsidRPr="00B0499C" w:rsidRDefault="004842C6" w:rsidP="001E2667">
            <w:r w:rsidRPr="00B0499C">
              <w:rPr>
                <w:b/>
                <w:bCs/>
              </w:rPr>
              <w:t>Je souhaite</w:t>
            </w:r>
            <w:r w:rsidR="00624A1A">
              <w:rPr>
                <w:b/>
                <w:bCs/>
              </w:rPr>
              <w:t xml:space="preserve"> </w:t>
            </w:r>
            <w:r w:rsidR="00624A1A" w:rsidRPr="00624A1A">
              <w:t>me connecter</w:t>
            </w:r>
          </w:p>
          <w:p w14:paraId="33C4DF0E" w14:textId="568A3ADC" w:rsidR="004842C6" w:rsidRPr="00624A1A" w:rsidRDefault="004842C6" w:rsidP="001E2667">
            <w:r w:rsidRPr="0076732C">
              <w:rPr>
                <w:b/>
                <w:bCs/>
              </w:rPr>
              <w:t>Afin d</w:t>
            </w:r>
            <w:r w:rsidR="00624A1A">
              <w:rPr>
                <w:b/>
                <w:bCs/>
              </w:rPr>
              <w:t>’</w:t>
            </w:r>
            <w:r w:rsidR="00624A1A">
              <w:t>accéder à mon espace de gestion</w:t>
            </w:r>
          </w:p>
        </w:tc>
      </w:tr>
      <w:tr w:rsidR="004842C6" w14:paraId="3542457C" w14:textId="77777777" w:rsidTr="001E2667">
        <w:tc>
          <w:tcPr>
            <w:tcW w:w="9916" w:type="dxa"/>
            <w:gridSpan w:val="3"/>
          </w:tcPr>
          <w:p w14:paraId="0361FD92" w14:textId="77777777" w:rsidR="004842C6" w:rsidRPr="0076732C" w:rsidRDefault="004842C6" w:rsidP="001E2667">
            <w:pPr>
              <w:rPr>
                <w:b/>
                <w:bCs/>
              </w:rPr>
            </w:pPr>
            <w:r w:rsidRPr="0076732C">
              <w:rPr>
                <w:b/>
                <w:bCs/>
              </w:rPr>
              <w:t>Critères d’acceptation</w:t>
            </w:r>
          </w:p>
          <w:p w14:paraId="614985C1" w14:textId="6CD42437" w:rsidR="004842C6" w:rsidRPr="0076732C" w:rsidRDefault="004842C6" w:rsidP="001E2667">
            <w:r w:rsidRPr="0076732C">
              <w:rPr>
                <w:b/>
                <w:bCs/>
              </w:rPr>
              <w:t>Étant donné que</w:t>
            </w:r>
            <w:r w:rsidR="00624A1A">
              <w:rPr>
                <w:b/>
                <w:bCs/>
              </w:rPr>
              <w:t xml:space="preserve"> </w:t>
            </w:r>
            <w:r w:rsidR="00624A1A" w:rsidRPr="00624A1A">
              <w:t>je suis inscrite</w:t>
            </w:r>
          </w:p>
          <w:p w14:paraId="5C9D3466" w14:textId="0626D711" w:rsidR="004842C6" w:rsidRPr="00624A1A" w:rsidRDefault="004842C6" w:rsidP="001E2667">
            <w:r w:rsidRPr="0076732C">
              <w:rPr>
                <w:b/>
                <w:bCs/>
              </w:rPr>
              <w:t>Lorsque</w:t>
            </w:r>
            <w:r w:rsidR="00624A1A">
              <w:t xml:space="preserve"> je saisi mon identifiant</w:t>
            </w:r>
            <w:r w:rsidR="005721C8">
              <w:t xml:space="preserve">, </w:t>
            </w:r>
            <w:r w:rsidR="00624A1A">
              <w:t>mon mot de passe</w:t>
            </w:r>
            <w:r w:rsidR="005721C8">
              <w:t xml:space="preserve"> et valide</w:t>
            </w:r>
          </w:p>
          <w:p w14:paraId="15F00D7E" w14:textId="080D7062" w:rsidR="004842C6" w:rsidRPr="00624A1A" w:rsidRDefault="004842C6" w:rsidP="001E2667">
            <w:r w:rsidRPr="0076732C">
              <w:rPr>
                <w:b/>
                <w:bCs/>
              </w:rPr>
              <w:t>Alors</w:t>
            </w:r>
            <w:r w:rsidR="00624A1A">
              <w:rPr>
                <w:b/>
                <w:bCs/>
              </w:rPr>
              <w:t xml:space="preserve"> </w:t>
            </w:r>
            <w:r w:rsidR="00624A1A" w:rsidRPr="006D75F2">
              <w:t>j’accède</w:t>
            </w:r>
            <w:r w:rsidR="00624A1A">
              <w:t xml:space="preserve"> à mon espace de gestion</w:t>
            </w:r>
          </w:p>
        </w:tc>
      </w:tr>
    </w:tbl>
    <w:p w14:paraId="4A706E0D"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2A7A1B21" w14:textId="77777777" w:rsidTr="001E2667">
        <w:tc>
          <w:tcPr>
            <w:tcW w:w="9916" w:type="dxa"/>
            <w:gridSpan w:val="3"/>
          </w:tcPr>
          <w:p w14:paraId="563AD7EA" w14:textId="64A0FB19" w:rsidR="004842C6" w:rsidRPr="00B0499C" w:rsidRDefault="004842C6" w:rsidP="001E2667">
            <w:r w:rsidRPr="0076732C">
              <w:rPr>
                <w:b/>
                <w:bCs/>
              </w:rPr>
              <w:t>Référence de l’us :</w:t>
            </w:r>
            <w:r>
              <w:t xml:space="preserve"> </w:t>
            </w:r>
            <w:r w:rsidRPr="00B0499C">
              <w:t xml:space="preserve">n° </w:t>
            </w:r>
            <w:r w:rsidR="00624A1A">
              <w:t>3</w:t>
            </w:r>
          </w:p>
        </w:tc>
      </w:tr>
      <w:tr w:rsidR="004842C6" w14:paraId="405C50A7" w14:textId="77777777" w:rsidTr="001E2667">
        <w:tc>
          <w:tcPr>
            <w:tcW w:w="3671" w:type="dxa"/>
          </w:tcPr>
          <w:p w14:paraId="296F82C7" w14:textId="5A989E9C" w:rsidR="004842C6" w:rsidRPr="0076732C" w:rsidRDefault="004842C6" w:rsidP="001E2667">
            <w:pPr>
              <w:rPr>
                <w:b/>
                <w:bCs/>
              </w:rPr>
            </w:pPr>
            <w:r w:rsidRPr="0076732C">
              <w:rPr>
                <w:b/>
                <w:bCs/>
              </w:rPr>
              <w:t>Titre de l’us :</w:t>
            </w:r>
            <w:r w:rsidR="00624A1A">
              <w:rPr>
                <w:b/>
                <w:bCs/>
              </w:rPr>
              <w:t xml:space="preserve"> </w:t>
            </w:r>
            <w:r w:rsidR="00624A1A" w:rsidRPr="00624A1A">
              <w:t>Demander nouveau mot de passe</w:t>
            </w:r>
          </w:p>
        </w:tc>
        <w:tc>
          <w:tcPr>
            <w:tcW w:w="3116" w:type="dxa"/>
          </w:tcPr>
          <w:p w14:paraId="35F8D234" w14:textId="31B5DA5D" w:rsidR="004842C6" w:rsidRPr="00B0499C" w:rsidRDefault="004842C6" w:rsidP="001E2667">
            <w:r w:rsidRPr="0076732C">
              <w:rPr>
                <w:b/>
                <w:bCs/>
              </w:rPr>
              <w:t>Priorité :</w:t>
            </w:r>
            <w:r>
              <w:t xml:space="preserve"> &lt;</w:t>
            </w:r>
            <w:r w:rsidRPr="00B0499C">
              <w:t>Très haute</w:t>
            </w:r>
            <w:r>
              <w:t>&gt;</w:t>
            </w:r>
          </w:p>
        </w:tc>
        <w:tc>
          <w:tcPr>
            <w:tcW w:w="3129" w:type="dxa"/>
          </w:tcPr>
          <w:p w14:paraId="25A4DA6D" w14:textId="77777777" w:rsidR="004842C6" w:rsidRPr="00B0499C" w:rsidRDefault="004842C6" w:rsidP="001E2667">
            <w:r w:rsidRPr="0076732C">
              <w:rPr>
                <w:b/>
                <w:bCs/>
              </w:rPr>
              <w:t>Estimation :</w:t>
            </w:r>
            <w:r>
              <w:t xml:space="preserve"> &lt;Points&gt;</w:t>
            </w:r>
          </w:p>
        </w:tc>
      </w:tr>
      <w:tr w:rsidR="004842C6" w14:paraId="7037787A" w14:textId="77777777" w:rsidTr="001E2667">
        <w:tc>
          <w:tcPr>
            <w:tcW w:w="9916" w:type="dxa"/>
            <w:gridSpan w:val="3"/>
          </w:tcPr>
          <w:p w14:paraId="308EF454" w14:textId="2E6453F4" w:rsidR="004842C6" w:rsidRPr="00B0499C" w:rsidRDefault="004842C6" w:rsidP="001E2667">
            <w:r w:rsidRPr="00B0499C">
              <w:rPr>
                <w:b/>
                <w:bCs/>
              </w:rPr>
              <w:t>En tant que</w:t>
            </w:r>
            <w:r w:rsidRPr="00B0499C">
              <w:t xml:space="preserve"> </w:t>
            </w:r>
            <w:r w:rsidR="005721C8">
              <w:t>Laetitia</w:t>
            </w:r>
          </w:p>
          <w:p w14:paraId="7740164D" w14:textId="4B467CA2" w:rsidR="004842C6" w:rsidRPr="005721C8" w:rsidRDefault="004842C6" w:rsidP="001E2667">
            <w:r w:rsidRPr="00B0499C">
              <w:rPr>
                <w:b/>
                <w:bCs/>
              </w:rPr>
              <w:t>Je souhaite</w:t>
            </w:r>
            <w:r w:rsidR="005721C8">
              <w:rPr>
                <w:b/>
                <w:bCs/>
              </w:rPr>
              <w:t xml:space="preserve"> </w:t>
            </w:r>
            <w:r w:rsidR="005721C8">
              <w:t>obtenir un nouveau mot de passe</w:t>
            </w:r>
          </w:p>
          <w:p w14:paraId="70A4755E" w14:textId="60FCEFC6" w:rsidR="004842C6" w:rsidRPr="005721C8" w:rsidRDefault="004842C6" w:rsidP="001E2667">
            <w:r w:rsidRPr="0076732C">
              <w:rPr>
                <w:b/>
                <w:bCs/>
              </w:rPr>
              <w:t>Afin de</w:t>
            </w:r>
            <w:r w:rsidR="005721C8">
              <w:rPr>
                <w:b/>
                <w:bCs/>
              </w:rPr>
              <w:t xml:space="preserve"> </w:t>
            </w:r>
            <w:r w:rsidR="005721C8">
              <w:t>me connecter</w:t>
            </w:r>
          </w:p>
        </w:tc>
      </w:tr>
      <w:tr w:rsidR="004842C6" w14:paraId="527EA571" w14:textId="77777777" w:rsidTr="001E2667">
        <w:tc>
          <w:tcPr>
            <w:tcW w:w="9916" w:type="dxa"/>
            <w:gridSpan w:val="3"/>
          </w:tcPr>
          <w:p w14:paraId="1B15DEBA" w14:textId="77777777" w:rsidR="004842C6" w:rsidRPr="0076732C" w:rsidRDefault="004842C6" w:rsidP="001E2667">
            <w:pPr>
              <w:rPr>
                <w:b/>
                <w:bCs/>
              </w:rPr>
            </w:pPr>
            <w:r w:rsidRPr="0076732C">
              <w:rPr>
                <w:b/>
                <w:bCs/>
              </w:rPr>
              <w:t>Critères d’acceptation</w:t>
            </w:r>
          </w:p>
          <w:p w14:paraId="310E4988" w14:textId="25737DEC" w:rsidR="004842C6" w:rsidRPr="0076732C" w:rsidRDefault="004842C6" w:rsidP="001E2667">
            <w:r w:rsidRPr="0076732C">
              <w:rPr>
                <w:b/>
                <w:bCs/>
              </w:rPr>
              <w:t>Étant donné que,</w:t>
            </w:r>
            <w:r w:rsidRPr="0076732C">
              <w:t xml:space="preserve"> </w:t>
            </w:r>
            <w:r w:rsidR="005721C8">
              <w:t>j’ai perdu mon mot de passe</w:t>
            </w:r>
          </w:p>
          <w:p w14:paraId="0C27B695" w14:textId="5E2350C4" w:rsidR="004842C6" w:rsidRPr="005721C8" w:rsidRDefault="004842C6" w:rsidP="001E2667">
            <w:r w:rsidRPr="0076732C">
              <w:rPr>
                <w:b/>
                <w:bCs/>
              </w:rPr>
              <w:t>Lorsque,</w:t>
            </w:r>
            <w:r w:rsidR="005721C8">
              <w:rPr>
                <w:b/>
                <w:bCs/>
              </w:rPr>
              <w:t xml:space="preserve"> </w:t>
            </w:r>
            <w:r w:rsidR="005721C8">
              <w:t>je clique sur « Demander un nouveau mot de passe »</w:t>
            </w:r>
          </w:p>
          <w:p w14:paraId="6A94333D" w14:textId="331C35C9" w:rsidR="004842C6" w:rsidRPr="00B0499C" w:rsidRDefault="004842C6" w:rsidP="001E2667">
            <w:r w:rsidRPr="0076732C">
              <w:rPr>
                <w:b/>
                <w:bCs/>
              </w:rPr>
              <w:t>Alors,</w:t>
            </w:r>
            <w:r w:rsidRPr="0076732C">
              <w:t xml:space="preserve"> </w:t>
            </w:r>
            <w:r w:rsidR="005721C8">
              <w:t xml:space="preserve">l’application demande de saisir mon adresse courriel </w:t>
            </w:r>
            <w:r w:rsidR="00A40EE7">
              <w:t xml:space="preserve">déjà </w:t>
            </w:r>
            <w:r w:rsidR="005721C8">
              <w:t>enregistrée afin de m’envoyer un lien de réinitialisation de mon mot de passe.</w:t>
            </w:r>
          </w:p>
        </w:tc>
      </w:tr>
    </w:tbl>
    <w:p w14:paraId="5F9DCAAC"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7DA17C65" w14:textId="77777777" w:rsidTr="001E2667">
        <w:tc>
          <w:tcPr>
            <w:tcW w:w="9916" w:type="dxa"/>
            <w:gridSpan w:val="3"/>
          </w:tcPr>
          <w:p w14:paraId="43751488" w14:textId="0A07B742" w:rsidR="004842C6" w:rsidRPr="00B0499C" w:rsidRDefault="004842C6" w:rsidP="001E2667">
            <w:r w:rsidRPr="0076732C">
              <w:rPr>
                <w:b/>
                <w:bCs/>
              </w:rPr>
              <w:t>Référence de l’us :</w:t>
            </w:r>
            <w:r>
              <w:t xml:space="preserve"> </w:t>
            </w:r>
            <w:r w:rsidRPr="00B0499C">
              <w:t xml:space="preserve">n° </w:t>
            </w:r>
            <w:r w:rsidR="005721C8">
              <w:t>4</w:t>
            </w:r>
          </w:p>
        </w:tc>
      </w:tr>
      <w:tr w:rsidR="004842C6" w14:paraId="1EDF921D" w14:textId="77777777" w:rsidTr="001E2667">
        <w:tc>
          <w:tcPr>
            <w:tcW w:w="3671" w:type="dxa"/>
          </w:tcPr>
          <w:p w14:paraId="372E2A79" w14:textId="7CDD0C30" w:rsidR="004842C6" w:rsidRPr="00983B5E" w:rsidRDefault="004842C6" w:rsidP="001E2667">
            <w:r w:rsidRPr="0076732C">
              <w:rPr>
                <w:b/>
                <w:bCs/>
              </w:rPr>
              <w:t>Titre de l’us :</w:t>
            </w:r>
            <w:r w:rsidR="00983B5E">
              <w:rPr>
                <w:b/>
                <w:bCs/>
              </w:rPr>
              <w:t xml:space="preserve"> </w:t>
            </w:r>
            <w:r w:rsidR="00983B5E">
              <w:t>Valider inscriptions</w:t>
            </w:r>
          </w:p>
        </w:tc>
        <w:tc>
          <w:tcPr>
            <w:tcW w:w="3116" w:type="dxa"/>
          </w:tcPr>
          <w:p w14:paraId="0120407F" w14:textId="6DBE5117" w:rsidR="004842C6" w:rsidRPr="00B0499C" w:rsidRDefault="004842C6" w:rsidP="001E2667">
            <w:r w:rsidRPr="0076732C">
              <w:rPr>
                <w:b/>
                <w:bCs/>
              </w:rPr>
              <w:t>Priorité :</w:t>
            </w:r>
            <w:r>
              <w:t xml:space="preserve"> &lt;</w:t>
            </w:r>
            <w:r w:rsidRPr="00B0499C">
              <w:t>Très haute</w:t>
            </w:r>
            <w:r>
              <w:t>&gt;</w:t>
            </w:r>
          </w:p>
        </w:tc>
        <w:tc>
          <w:tcPr>
            <w:tcW w:w="3129" w:type="dxa"/>
          </w:tcPr>
          <w:p w14:paraId="4D570820" w14:textId="77777777" w:rsidR="004842C6" w:rsidRPr="00B0499C" w:rsidRDefault="004842C6" w:rsidP="001E2667">
            <w:r w:rsidRPr="0076732C">
              <w:rPr>
                <w:b/>
                <w:bCs/>
              </w:rPr>
              <w:t>Estimation :</w:t>
            </w:r>
            <w:r>
              <w:t xml:space="preserve"> &lt;Points&gt;</w:t>
            </w:r>
          </w:p>
        </w:tc>
      </w:tr>
      <w:tr w:rsidR="004842C6" w14:paraId="6CB1DCC0" w14:textId="77777777" w:rsidTr="001E2667">
        <w:tc>
          <w:tcPr>
            <w:tcW w:w="9916" w:type="dxa"/>
            <w:gridSpan w:val="3"/>
          </w:tcPr>
          <w:p w14:paraId="01F5235A" w14:textId="59F58CD5" w:rsidR="004842C6" w:rsidRPr="00B0499C" w:rsidRDefault="004842C6" w:rsidP="001E2667">
            <w:r w:rsidRPr="00B0499C">
              <w:rPr>
                <w:b/>
                <w:bCs/>
              </w:rPr>
              <w:t>En tant que</w:t>
            </w:r>
            <w:r w:rsidRPr="00B0499C">
              <w:t xml:space="preserve"> </w:t>
            </w:r>
            <w:r w:rsidR="005721C8">
              <w:t>Céline</w:t>
            </w:r>
          </w:p>
          <w:p w14:paraId="3459EBBE" w14:textId="1D388746" w:rsidR="004842C6" w:rsidRPr="005721C8" w:rsidRDefault="004842C6" w:rsidP="001E2667">
            <w:r w:rsidRPr="00B0499C">
              <w:rPr>
                <w:b/>
                <w:bCs/>
              </w:rPr>
              <w:t>Je souhaite</w:t>
            </w:r>
            <w:r w:rsidR="005721C8">
              <w:rPr>
                <w:b/>
                <w:bCs/>
              </w:rPr>
              <w:t xml:space="preserve"> </w:t>
            </w:r>
            <w:r w:rsidR="005721C8">
              <w:t>valider les inscriptions</w:t>
            </w:r>
          </w:p>
          <w:p w14:paraId="78B5ACC4" w14:textId="2F287D22" w:rsidR="004842C6" w:rsidRPr="005721C8" w:rsidRDefault="004842C6" w:rsidP="001E2667">
            <w:r w:rsidRPr="0076732C">
              <w:rPr>
                <w:b/>
                <w:bCs/>
              </w:rPr>
              <w:t xml:space="preserve">Afin </w:t>
            </w:r>
            <w:r w:rsidR="009345B0">
              <w:rPr>
                <w:b/>
                <w:bCs/>
              </w:rPr>
              <w:t>que</w:t>
            </w:r>
            <w:r w:rsidR="005721C8">
              <w:rPr>
                <w:b/>
                <w:bCs/>
              </w:rPr>
              <w:t xml:space="preserve"> </w:t>
            </w:r>
            <w:r w:rsidR="005721C8">
              <w:t>le programme de mentorat fonctionne et augmente les métriques d’</w:t>
            </w:r>
            <w:r w:rsidR="009345B0">
              <w:t>inscriptions</w:t>
            </w:r>
          </w:p>
        </w:tc>
      </w:tr>
      <w:tr w:rsidR="004842C6" w14:paraId="333B99F0" w14:textId="77777777" w:rsidTr="001E2667">
        <w:tc>
          <w:tcPr>
            <w:tcW w:w="9916" w:type="dxa"/>
            <w:gridSpan w:val="3"/>
          </w:tcPr>
          <w:p w14:paraId="7E6EB432" w14:textId="77777777" w:rsidR="004842C6" w:rsidRPr="0076732C" w:rsidRDefault="004842C6" w:rsidP="001E2667">
            <w:pPr>
              <w:rPr>
                <w:b/>
                <w:bCs/>
              </w:rPr>
            </w:pPr>
            <w:r w:rsidRPr="0076732C">
              <w:rPr>
                <w:b/>
                <w:bCs/>
              </w:rPr>
              <w:t>Critères d’acceptation</w:t>
            </w:r>
          </w:p>
          <w:p w14:paraId="7803EB81" w14:textId="4A828E93" w:rsidR="004842C6" w:rsidRPr="0076732C" w:rsidRDefault="004842C6" w:rsidP="001E2667">
            <w:r w:rsidRPr="0076732C">
              <w:rPr>
                <w:b/>
                <w:bCs/>
              </w:rPr>
              <w:t>Étant donné que,</w:t>
            </w:r>
            <w:r w:rsidRPr="0076732C">
              <w:t xml:space="preserve"> </w:t>
            </w:r>
            <w:r w:rsidR="005721C8">
              <w:t>Laetitia s’est inscrite et a rempli son formulaire</w:t>
            </w:r>
          </w:p>
          <w:p w14:paraId="496EB21E" w14:textId="71495F04" w:rsidR="004842C6" w:rsidRPr="0076732C" w:rsidRDefault="004842C6" w:rsidP="001E2667">
            <w:r w:rsidRPr="0076732C">
              <w:rPr>
                <w:b/>
                <w:bCs/>
              </w:rPr>
              <w:t>Lorsque,</w:t>
            </w:r>
            <w:r w:rsidRPr="0076732C">
              <w:t xml:space="preserve"> </w:t>
            </w:r>
            <w:r w:rsidR="005721C8">
              <w:t>je me connecte</w:t>
            </w:r>
            <w:r w:rsidR="00983B5E">
              <w:t xml:space="preserve"> et suis admin</w:t>
            </w:r>
          </w:p>
          <w:p w14:paraId="36B40549" w14:textId="25A50AEC" w:rsidR="004842C6" w:rsidRPr="00983B5E" w:rsidRDefault="004842C6" w:rsidP="001E2667">
            <w:r w:rsidRPr="0076732C">
              <w:rPr>
                <w:b/>
                <w:bCs/>
              </w:rPr>
              <w:t>Alors</w:t>
            </w:r>
            <w:r w:rsidR="00983B5E">
              <w:rPr>
                <w:b/>
                <w:bCs/>
              </w:rPr>
              <w:t xml:space="preserve"> </w:t>
            </w:r>
            <w:r w:rsidR="00983B5E">
              <w:t>mon espace affiche le nombre d’inscriptions à valider avec le lien pour accéder à l’écran de validation.</w:t>
            </w:r>
          </w:p>
        </w:tc>
      </w:tr>
      <w:tr w:rsidR="004842C6" w14:paraId="05E1308C" w14:textId="77777777" w:rsidTr="001E2667">
        <w:tc>
          <w:tcPr>
            <w:tcW w:w="9916" w:type="dxa"/>
            <w:gridSpan w:val="3"/>
          </w:tcPr>
          <w:p w14:paraId="17BE9830" w14:textId="54866647" w:rsidR="004842C6" w:rsidRPr="00B0499C" w:rsidRDefault="004842C6" w:rsidP="001E2667">
            <w:r w:rsidRPr="0076732C">
              <w:rPr>
                <w:b/>
                <w:bCs/>
              </w:rPr>
              <w:lastRenderedPageBreak/>
              <w:t>Référence de l’us :</w:t>
            </w:r>
            <w:r>
              <w:t xml:space="preserve"> </w:t>
            </w:r>
            <w:r w:rsidRPr="00B0499C">
              <w:t xml:space="preserve">n° </w:t>
            </w:r>
            <w:r w:rsidR="00983B5E">
              <w:t>5</w:t>
            </w:r>
          </w:p>
        </w:tc>
      </w:tr>
      <w:tr w:rsidR="004842C6" w14:paraId="4A9B7A6A" w14:textId="77777777" w:rsidTr="001E2667">
        <w:tc>
          <w:tcPr>
            <w:tcW w:w="3671" w:type="dxa"/>
          </w:tcPr>
          <w:p w14:paraId="2B102CCC" w14:textId="5AC31AF4" w:rsidR="004842C6" w:rsidRPr="00983B5E" w:rsidRDefault="004842C6" w:rsidP="001E2667">
            <w:r w:rsidRPr="0076732C">
              <w:rPr>
                <w:b/>
                <w:bCs/>
              </w:rPr>
              <w:t>Titre de l’us :</w:t>
            </w:r>
            <w:r w:rsidR="00983B5E">
              <w:rPr>
                <w:b/>
                <w:bCs/>
              </w:rPr>
              <w:t xml:space="preserve"> </w:t>
            </w:r>
            <w:r w:rsidR="00983B5E">
              <w:t>Afficher les métriques</w:t>
            </w:r>
          </w:p>
        </w:tc>
        <w:tc>
          <w:tcPr>
            <w:tcW w:w="3116" w:type="dxa"/>
          </w:tcPr>
          <w:p w14:paraId="269361F5" w14:textId="573879DD" w:rsidR="004842C6" w:rsidRPr="00B0499C" w:rsidRDefault="004842C6" w:rsidP="001E2667">
            <w:r w:rsidRPr="0076732C">
              <w:rPr>
                <w:b/>
                <w:bCs/>
              </w:rPr>
              <w:t>Priorité :</w:t>
            </w:r>
            <w:r>
              <w:t xml:space="preserve"> &lt;</w:t>
            </w:r>
            <w:r w:rsidRPr="00B0499C">
              <w:t>Haute</w:t>
            </w:r>
            <w:r>
              <w:t>&gt;</w:t>
            </w:r>
          </w:p>
        </w:tc>
        <w:tc>
          <w:tcPr>
            <w:tcW w:w="3129" w:type="dxa"/>
          </w:tcPr>
          <w:p w14:paraId="7F21B14B" w14:textId="77777777" w:rsidR="004842C6" w:rsidRPr="00B0499C" w:rsidRDefault="004842C6" w:rsidP="001E2667">
            <w:r w:rsidRPr="0076732C">
              <w:rPr>
                <w:b/>
                <w:bCs/>
              </w:rPr>
              <w:t>Estimation :</w:t>
            </w:r>
            <w:r>
              <w:t xml:space="preserve"> &lt;Points&gt;</w:t>
            </w:r>
          </w:p>
        </w:tc>
      </w:tr>
      <w:tr w:rsidR="004842C6" w14:paraId="66BCE2D2" w14:textId="77777777" w:rsidTr="001E2667">
        <w:tc>
          <w:tcPr>
            <w:tcW w:w="9916" w:type="dxa"/>
            <w:gridSpan w:val="3"/>
          </w:tcPr>
          <w:p w14:paraId="49B40B33" w14:textId="2C61D1FA" w:rsidR="004842C6" w:rsidRPr="00B0499C" w:rsidRDefault="004842C6" w:rsidP="001E2667">
            <w:r w:rsidRPr="00B0499C">
              <w:rPr>
                <w:b/>
                <w:bCs/>
              </w:rPr>
              <w:t>En tant que</w:t>
            </w:r>
            <w:r w:rsidRPr="00B0499C">
              <w:t xml:space="preserve"> </w:t>
            </w:r>
            <w:r w:rsidR="00983B5E">
              <w:t>Céline</w:t>
            </w:r>
          </w:p>
          <w:p w14:paraId="1B1E8370" w14:textId="3E931A39" w:rsidR="004842C6" w:rsidRPr="00983B5E" w:rsidRDefault="004842C6" w:rsidP="001E2667">
            <w:r w:rsidRPr="00B0499C">
              <w:rPr>
                <w:b/>
                <w:bCs/>
              </w:rPr>
              <w:t>Je souhaite</w:t>
            </w:r>
            <w:r w:rsidR="00983B5E">
              <w:rPr>
                <w:b/>
                <w:bCs/>
              </w:rPr>
              <w:t xml:space="preserve"> </w:t>
            </w:r>
            <w:r w:rsidR="00983B5E">
              <w:t>afficher les métriques</w:t>
            </w:r>
          </w:p>
          <w:p w14:paraId="7CA52657" w14:textId="446EEBA2" w:rsidR="004842C6" w:rsidRPr="00983B5E" w:rsidRDefault="004842C6" w:rsidP="001E2667">
            <w:r w:rsidRPr="0076732C">
              <w:rPr>
                <w:b/>
                <w:bCs/>
              </w:rPr>
              <w:t>Afin de</w:t>
            </w:r>
            <w:r w:rsidR="00983B5E">
              <w:rPr>
                <w:b/>
                <w:bCs/>
              </w:rPr>
              <w:t xml:space="preserve"> </w:t>
            </w:r>
            <w:r w:rsidR="00983B5E">
              <w:t>les consulter</w:t>
            </w:r>
            <w:r w:rsidR="00DA608D">
              <w:t xml:space="preserve"> et pouvoir les inclure dans un rapport d’activité.</w:t>
            </w:r>
          </w:p>
        </w:tc>
      </w:tr>
      <w:tr w:rsidR="004842C6" w14:paraId="62E4B168" w14:textId="77777777" w:rsidTr="001E2667">
        <w:tc>
          <w:tcPr>
            <w:tcW w:w="9916" w:type="dxa"/>
            <w:gridSpan w:val="3"/>
          </w:tcPr>
          <w:p w14:paraId="77567F02" w14:textId="77777777" w:rsidR="004842C6" w:rsidRPr="0076732C" w:rsidRDefault="004842C6" w:rsidP="001E2667">
            <w:pPr>
              <w:rPr>
                <w:b/>
                <w:bCs/>
              </w:rPr>
            </w:pPr>
            <w:r w:rsidRPr="0076732C">
              <w:rPr>
                <w:b/>
                <w:bCs/>
              </w:rPr>
              <w:t>Critères d’acceptation</w:t>
            </w:r>
          </w:p>
          <w:p w14:paraId="4C535F12" w14:textId="5940DCDA" w:rsidR="004842C6" w:rsidRPr="00983B5E" w:rsidRDefault="004842C6" w:rsidP="001E2667">
            <w:r w:rsidRPr="0076732C">
              <w:rPr>
                <w:b/>
                <w:bCs/>
              </w:rPr>
              <w:t>Étant donné que</w:t>
            </w:r>
            <w:r w:rsidR="00983B5E">
              <w:rPr>
                <w:b/>
                <w:bCs/>
              </w:rPr>
              <w:t xml:space="preserve"> </w:t>
            </w:r>
            <w:r w:rsidR="00983B5E">
              <w:t xml:space="preserve">j’ai besoin de mesurer l’efficacité des relations de mentorat </w:t>
            </w:r>
          </w:p>
          <w:p w14:paraId="35730C62" w14:textId="7803411C" w:rsidR="004842C6" w:rsidRPr="00983B5E" w:rsidRDefault="004842C6" w:rsidP="001E2667">
            <w:r w:rsidRPr="0076732C">
              <w:rPr>
                <w:b/>
                <w:bCs/>
              </w:rPr>
              <w:t>Lorsque</w:t>
            </w:r>
            <w:r w:rsidR="00983B5E">
              <w:rPr>
                <w:b/>
                <w:bCs/>
              </w:rPr>
              <w:t xml:space="preserve"> </w:t>
            </w:r>
            <w:r w:rsidR="00983B5E" w:rsidRPr="00983B5E">
              <w:t xml:space="preserve">je clique sur le lien </w:t>
            </w:r>
            <w:r w:rsidR="00983B5E">
              <w:t>« Afficher les métriques » dans mon espace de gestion</w:t>
            </w:r>
          </w:p>
          <w:p w14:paraId="19AED316" w14:textId="74A23AEA" w:rsidR="004842C6" w:rsidRPr="00983B5E" w:rsidRDefault="004842C6" w:rsidP="001E2667">
            <w:r w:rsidRPr="0076732C">
              <w:rPr>
                <w:b/>
                <w:bCs/>
              </w:rPr>
              <w:t>Alors</w:t>
            </w:r>
            <w:r w:rsidR="00983B5E">
              <w:t xml:space="preserve"> l’application affiche</w:t>
            </w:r>
            <w:r w:rsidR="00DE0BC0">
              <w:t xml:space="preserve"> un Dashboard</w:t>
            </w:r>
            <w:r w:rsidR="00983B5E">
              <w:t xml:space="preserve"> </w:t>
            </w:r>
            <w:r w:rsidR="00DE0BC0">
              <w:t>d</w:t>
            </w:r>
            <w:r w:rsidR="00983B5E">
              <w:t xml:space="preserve">es </w:t>
            </w:r>
            <w:r w:rsidR="00DA608D">
              <w:t xml:space="preserve">métriques (nombre de nouveaux inscrits sur une période de temps à définir et les statistiques sur les durées des </w:t>
            </w:r>
            <w:r w:rsidR="00942766">
              <w:t>inscriptions</w:t>
            </w:r>
            <w:r w:rsidR="00DA608D">
              <w:t> : moyenne, courbes …) et aussi les statistiques sur les évaluations des relations mentor/mentoré et des sentiments (meilleure confiance dans les compétences, gain en efficacité de travail).</w:t>
            </w:r>
          </w:p>
        </w:tc>
      </w:tr>
    </w:tbl>
    <w:p w14:paraId="7A76C861"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1D1FF9A0" w14:textId="77777777" w:rsidTr="001E2667">
        <w:tc>
          <w:tcPr>
            <w:tcW w:w="9916" w:type="dxa"/>
            <w:gridSpan w:val="3"/>
          </w:tcPr>
          <w:p w14:paraId="39F23D21" w14:textId="2068B384" w:rsidR="004842C6" w:rsidRPr="00B0499C" w:rsidRDefault="004842C6" w:rsidP="001E2667">
            <w:r w:rsidRPr="0076732C">
              <w:rPr>
                <w:b/>
                <w:bCs/>
              </w:rPr>
              <w:t>Référence de l’us :</w:t>
            </w:r>
            <w:r>
              <w:t xml:space="preserve"> </w:t>
            </w:r>
            <w:r w:rsidRPr="00B0499C">
              <w:t xml:space="preserve">n° </w:t>
            </w:r>
            <w:r w:rsidR="006D75F2">
              <w:t>6</w:t>
            </w:r>
          </w:p>
        </w:tc>
      </w:tr>
      <w:tr w:rsidR="004842C6" w14:paraId="4FA53343" w14:textId="77777777" w:rsidTr="001E2667">
        <w:tc>
          <w:tcPr>
            <w:tcW w:w="3671" w:type="dxa"/>
          </w:tcPr>
          <w:p w14:paraId="6EB83268" w14:textId="5E29AB77" w:rsidR="004842C6" w:rsidRPr="0076732C" w:rsidRDefault="004842C6" w:rsidP="001E2667">
            <w:pPr>
              <w:rPr>
                <w:b/>
                <w:bCs/>
              </w:rPr>
            </w:pPr>
            <w:r w:rsidRPr="0076732C">
              <w:rPr>
                <w:b/>
                <w:bCs/>
              </w:rPr>
              <w:t>Titre de l’us :</w:t>
            </w:r>
            <w:r w:rsidR="006D75F2">
              <w:rPr>
                <w:b/>
                <w:bCs/>
              </w:rPr>
              <w:t xml:space="preserve"> </w:t>
            </w:r>
            <w:r w:rsidR="006D75F2" w:rsidRPr="006D75F2">
              <w:t>Modifier courriel</w:t>
            </w:r>
          </w:p>
        </w:tc>
        <w:tc>
          <w:tcPr>
            <w:tcW w:w="3116" w:type="dxa"/>
          </w:tcPr>
          <w:p w14:paraId="2B72C455" w14:textId="17144C0C" w:rsidR="004842C6" w:rsidRPr="00B0499C" w:rsidRDefault="004842C6" w:rsidP="001E2667">
            <w:r w:rsidRPr="0076732C">
              <w:rPr>
                <w:b/>
                <w:bCs/>
              </w:rPr>
              <w:t>Priorité :</w:t>
            </w:r>
            <w:r>
              <w:t xml:space="preserve"> &lt;</w:t>
            </w:r>
            <w:r w:rsidRPr="00B0499C">
              <w:t>Très haute</w:t>
            </w:r>
            <w:r w:rsidR="006D75F2">
              <w:t>&gt;</w:t>
            </w:r>
          </w:p>
        </w:tc>
        <w:tc>
          <w:tcPr>
            <w:tcW w:w="3129" w:type="dxa"/>
          </w:tcPr>
          <w:p w14:paraId="6CE2B0CA" w14:textId="77777777" w:rsidR="004842C6" w:rsidRPr="00B0499C" w:rsidRDefault="004842C6" w:rsidP="001E2667">
            <w:r w:rsidRPr="0076732C">
              <w:rPr>
                <w:b/>
                <w:bCs/>
              </w:rPr>
              <w:t>Estimation :</w:t>
            </w:r>
            <w:r>
              <w:t xml:space="preserve"> &lt;Points&gt;</w:t>
            </w:r>
          </w:p>
        </w:tc>
      </w:tr>
      <w:tr w:rsidR="004842C6" w14:paraId="5F0A53B8" w14:textId="77777777" w:rsidTr="001E2667">
        <w:tc>
          <w:tcPr>
            <w:tcW w:w="9916" w:type="dxa"/>
            <w:gridSpan w:val="3"/>
          </w:tcPr>
          <w:p w14:paraId="0FAC712D" w14:textId="4D82CEB8" w:rsidR="004842C6" w:rsidRPr="00B0499C" w:rsidRDefault="004842C6" w:rsidP="001E2667">
            <w:r w:rsidRPr="00B0499C">
              <w:rPr>
                <w:b/>
                <w:bCs/>
              </w:rPr>
              <w:t>En tant que</w:t>
            </w:r>
            <w:r w:rsidRPr="00B0499C">
              <w:t xml:space="preserve"> </w:t>
            </w:r>
            <w:r w:rsidR="006D75F2">
              <w:t>Guillaume</w:t>
            </w:r>
          </w:p>
          <w:p w14:paraId="657E8B09" w14:textId="4D4AF396" w:rsidR="004842C6" w:rsidRPr="006D75F2" w:rsidRDefault="004842C6" w:rsidP="001E2667">
            <w:r w:rsidRPr="00B0499C">
              <w:rPr>
                <w:b/>
                <w:bCs/>
              </w:rPr>
              <w:t>Je souhaite,</w:t>
            </w:r>
            <w:r w:rsidR="006D75F2">
              <w:rPr>
                <w:b/>
                <w:bCs/>
              </w:rPr>
              <w:t xml:space="preserve"> </w:t>
            </w:r>
            <w:r w:rsidR="006D75F2">
              <w:t>modifier mon courriel</w:t>
            </w:r>
          </w:p>
          <w:p w14:paraId="42A8C13F" w14:textId="3AD5198E" w:rsidR="004842C6" w:rsidRPr="006D75F2" w:rsidRDefault="004842C6" w:rsidP="001E2667">
            <w:r w:rsidRPr="0076732C">
              <w:rPr>
                <w:b/>
                <w:bCs/>
              </w:rPr>
              <w:t>Afin d</w:t>
            </w:r>
            <w:r w:rsidR="006D75F2">
              <w:rPr>
                <w:b/>
                <w:bCs/>
              </w:rPr>
              <w:t>’</w:t>
            </w:r>
            <w:r w:rsidR="006D75F2">
              <w:t>avoir un courriel valide</w:t>
            </w:r>
          </w:p>
        </w:tc>
      </w:tr>
      <w:tr w:rsidR="004842C6" w14:paraId="35EECC2E" w14:textId="77777777" w:rsidTr="001E2667">
        <w:tc>
          <w:tcPr>
            <w:tcW w:w="9916" w:type="dxa"/>
            <w:gridSpan w:val="3"/>
          </w:tcPr>
          <w:p w14:paraId="2A3A9EC6" w14:textId="77777777" w:rsidR="004842C6" w:rsidRPr="0076732C" w:rsidRDefault="004842C6" w:rsidP="001E2667">
            <w:pPr>
              <w:rPr>
                <w:b/>
                <w:bCs/>
              </w:rPr>
            </w:pPr>
            <w:r w:rsidRPr="0076732C">
              <w:rPr>
                <w:b/>
                <w:bCs/>
              </w:rPr>
              <w:t>Critères d’acceptation</w:t>
            </w:r>
          </w:p>
          <w:p w14:paraId="25E9DF1C" w14:textId="26E176AF" w:rsidR="004842C6" w:rsidRPr="006D75F2" w:rsidRDefault="004842C6" w:rsidP="001E2667">
            <w:r w:rsidRPr="0076732C">
              <w:rPr>
                <w:b/>
                <w:bCs/>
              </w:rPr>
              <w:t>Étant donné que</w:t>
            </w:r>
            <w:r w:rsidR="006D75F2">
              <w:rPr>
                <w:b/>
                <w:bCs/>
              </w:rPr>
              <w:t xml:space="preserve"> </w:t>
            </w:r>
            <w:r w:rsidR="006D75F2">
              <w:t>je suis connecté</w:t>
            </w:r>
          </w:p>
          <w:p w14:paraId="1820EC19" w14:textId="0149A329" w:rsidR="004842C6" w:rsidRPr="0076732C" w:rsidRDefault="004842C6" w:rsidP="001E2667">
            <w:r w:rsidRPr="0076732C">
              <w:rPr>
                <w:b/>
                <w:bCs/>
              </w:rPr>
              <w:t>Lorsque,</w:t>
            </w:r>
            <w:r w:rsidRPr="0076732C">
              <w:t xml:space="preserve"> </w:t>
            </w:r>
            <w:r w:rsidR="006D75F2">
              <w:t>dans mon espace de gestion je clique sur le lien « Modifier courriel »</w:t>
            </w:r>
          </w:p>
          <w:p w14:paraId="420E3407" w14:textId="2079B9F8" w:rsidR="004842C6" w:rsidRPr="00B0499C" w:rsidRDefault="004842C6" w:rsidP="001E2667">
            <w:r w:rsidRPr="0076732C">
              <w:rPr>
                <w:b/>
                <w:bCs/>
              </w:rPr>
              <w:t>Alors,</w:t>
            </w:r>
            <w:r w:rsidRPr="0076732C">
              <w:t xml:space="preserve"> </w:t>
            </w:r>
            <w:r w:rsidR="006D75F2">
              <w:t>un formulaire apparait où je peux saisir mon nouveau courriel. Quand je valide, un lien d’activation est envoyé à ma nouvelle adresse courriel. Quand je clique dessus, je dois me connecter à nouveau avec la nouvelle adresse courriel.</w:t>
            </w:r>
          </w:p>
        </w:tc>
      </w:tr>
    </w:tbl>
    <w:p w14:paraId="251BE02C"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27E14462" w14:textId="77777777" w:rsidTr="001E2667">
        <w:tc>
          <w:tcPr>
            <w:tcW w:w="9916" w:type="dxa"/>
            <w:gridSpan w:val="3"/>
          </w:tcPr>
          <w:p w14:paraId="3973BB32" w14:textId="17503C0E" w:rsidR="004842C6" w:rsidRPr="00B0499C" w:rsidRDefault="004842C6" w:rsidP="001E2667">
            <w:r w:rsidRPr="0076732C">
              <w:rPr>
                <w:b/>
                <w:bCs/>
              </w:rPr>
              <w:t>Référence de l’us :</w:t>
            </w:r>
            <w:r>
              <w:t xml:space="preserve"> </w:t>
            </w:r>
            <w:r w:rsidRPr="00B0499C">
              <w:t>n°</w:t>
            </w:r>
            <w:r w:rsidR="006D75F2">
              <w:t xml:space="preserve"> 7</w:t>
            </w:r>
          </w:p>
        </w:tc>
      </w:tr>
      <w:tr w:rsidR="004842C6" w14:paraId="63733B99" w14:textId="77777777" w:rsidTr="001E2667">
        <w:tc>
          <w:tcPr>
            <w:tcW w:w="3671" w:type="dxa"/>
          </w:tcPr>
          <w:p w14:paraId="08092791" w14:textId="27267FDD" w:rsidR="004842C6" w:rsidRPr="00A40EE7" w:rsidRDefault="004842C6" w:rsidP="001E2667">
            <w:r w:rsidRPr="0076732C">
              <w:rPr>
                <w:b/>
                <w:bCs/>
              </w:rPr>
              <w:t>Titre de l’us :</w:t>
            </w:r>
            <w:r w:rsidR="00A40EE7">
              <w:rPr>
                <w:b/>
                <w:bCs/>
              </w:rPr>
              <w:t xml:space="preserve"> </w:t>
            </w:r>
            <w:r w:rsidR="00A40EE7">
              <w:t>Modifier mot de passe</w:t>
            </w:r>
          </w:p>
        </w:tc>
        <w:tc>
          <w:tcPr>
            <w:tcW w:w="3116" w:type="dxa"/>
          </w:tcPr>
          <w:p w14:paraId="623F8F7C" w14:textId="3623F6BD" w:rsidR="004842C6" w:rsidRPr="00B0499C" w:rsidRDefault="004842C6" w:rsidP="001E2667">
            <w:r w:rsidRPr="0076732C">
              <w:rPr>
                <w:b/>
                <w:bCs/>
              </w:rPr>
              <w:t>Priorité :</w:t>
            </w:r>
            <w:r>
              <w:t xml:space="preserve"> &lt;</w:t>
            </w:r>
            <w:r w:rsidRPr="00B0499C">
              <w:t>Très haute</w:t>
            </w:r>
            <w:r>
              <w:t>&gt;</w:t>
            </w:r>
          </w:p>
        </w:tc>
        <w:tc>
          <w:tcPr>
            <w:tcW w:w="3129" w:type="dxa"/>
          </w:tcPr>
          <w:p w14:paraId="3B706F86" w14:textId="77777777" w:rsidR="004842C6" w:rsidRPr="00B0499C" w:rsidRDefault="004842C6" w:rsidP="001E2667">
            <w:r w:rsidRPr="0076732C">
              <w:rPr>
                <w:b/>
                <w:bCs/>
              </w:rPr>
              <w:t>Estimation :</w:t>
            </w:r>
            <w:r>
              <w:t xml:space="preserve"> &lt;Points&gt;</w:t>
            </w:r>
          </w:p>
        </w:tc>
      </w:tr>
      <w:tr w:rsidR="004842C6" w14:paraId="1046D935" w14:textId="77777777" w:rsidTr="001E2667">
        <w:tc>
          <w:tcPr>
            <w:tcW w:w="9916" w:type="dxa"/>
            <w:gridSpan w:val="3"/>
          </w:tcPr>
          <w:p w14:paraId="56C24734" w14:textId="1D93E347" w:rsidR="004842C6" w:rsidRPr="00B0499C" w:rsidRDefault="004842C6" w:rsidP="001E2667">
            <w:r w:rsidRPr="00B0499C">
              <w:rPr>
                <w:b/>
                <w:bCs/>
              </w:rPr>
              <w:t>En tant que</w:t>
            </w:r>
            <w:r w:rsidR="00A40EE7" w:rsidRPr="00B0499C">
              <w:t xml:space="preserve"> </w:t>
            </w:r>
            <w:r w:rsidR="00A40EE7">
              <w:t>Guillaume</w:t>
            </w:r>
          </w:p>
          <w:p w14:paraId="763281EF" w14:textId="61B89B5A" w:rsidR="004842C6" w:rsidRPr="00B0499C" w:rsidRDefault="004842C6" w:rsidP="001E2667">
            <w:r w:rsidRPr="00B0499C">
              <w:rPr>
                <w:b/>
                <w:bCs/>
              </w:rPr>
              <w:t>Je souhaite,</w:t>
            </w:r>
            <w:r w:rsidRPr="00B0499C">
              <w:t xml:space="preserve"> </w:t>
            </w:r>
            <w:r w:rsidR="00A40EE7">
              <w:t>modifier mon mot de passe</w:t>
            </w:r>
          </w:p>
          <w:p w14:paraId="0AAFAB2F" w14:textId="1E4B6D58" w:rsidR="004842C6" w:rsidRPr="00A40EE7" w:rsidRDefault="004842C6" w:rsidP="001E2667">
            <w:r w:rsidRPr="0076732C">
              <w:rPr>
                <w:b/>
                <w:bCs/>
              </w:rPr>
              <w:t>Afin d</w:t>
            </w:r>
            <w:r w:rsidR="00A40EE7">
              <w:rPr>
                <w:b/>
                <w:bCs/>
              </w:rPr>
              <w:t xml:space="preserve">e </w:t>
            </w:r>
            <w:r w:rsidR="00A40EE7">
              <w:t>changer de mot de passe (question de sécurité)</w:t>
            </w:r>
          </w:p>
        </w:tc>
      </w:tr>
      <w:tr w:rsidR="004842C6" w14:paraId="7555826D" w14:textId="77777777" w:rsidTr="001E2667">
        <w:tc>
          <w:tcPr>
            <w:tcW w:w="9916" w:type="dxa"/>
            <w:gridSpan w:val="3"/>
          </w:tcPr>
          <w:p w14:paraId="09078366" w14:textId="77777777" w:rsidR="004842C6" w:rsidRPr="0076732C" w:rsidRDefault="004842C6" w:rsidP="001E2667">
            <w:pPr>
              <w:rPr>
                <w:b/>
                <w:bCs/>
              </w:rPr>
            </w:pPr>
            <w:r w:rsidRPr="0076732C">
              <w:rPr>
                <w:b/>
                <w:bCs/>
              </w:rPr>
              <w:t>Critères d’acceptation</w:t>
            </w:r>
          </w:p>
          <w:p w14:paraId="00489BED" w14:textId="7C1F5227" w:rsidR="004842C6" w:rsidRPr="0076732C" w:rsidRDefault="004842C6" w:rsidP="001E2667">
            <w:r w:rsidRPr="0076732C">
              <w:rPr>
                <w:b/>
                <w:bCs/>
              </w:rPr>
              <w:t>Étant donné que,</w:t>
            </w:r>
            <w:r w:rsidRPr="0076732C">
              <w:t xml:space="preserve"> </w:t>
            </w:r>
            <w:r w:rsidR="00A40EE7">
              <w:t>je suis connecté</w:t>
            </w:r>
          </w:p>
          <w:p w14:paraId="7C928B97" w14:textId="7FFED65B" w:rsidR="004842C6" w:rsidRPr="0076732C" w:rsidRDefault="004842C6" w:rsidP="001E2667">
            <w:r w:rsidRPr="0076732C">
              <w:rPr>
                <w:b/>
                <w:bCs/>
              </w:rPr>
              <w:t>Lorsque,</w:t>
            </w:r>
            <w:r w:rsidRPr="0076732C">
              <w:t xml:space="preserve"> </w:t>
            </w:r>
            <w:r w:rsidR="00A40EE7">
              <w:t>dans mon espace de gestion je clique sur le lien « Modifier mot de passe »</w:t>
            </w:r>
          </w:p>
          <w:p w14:paraId="1D021E6A" w14:textId="590767D5" w:rsidR="004842C6" w:rsidRPr="00B0499C" w:rsidRDefault="004842C6" w:rsidP="001E2667">
            <w:r w:rsidRPr="0076732C">
              <w:rPr>
                <w:b/>
                <w:bCs/>
              </w:rPr>
              <w:t>Alors,</w:t>
            </w:r>
            <w:r w:rsidRPr="0076732C">
              <w:t xml:space="preserve"> </w:t>
            </w:r>
            <w:r w:rsidR="00A40EE7">
              <w:t>un formulaire apparait où je dois saisir mon ancien mot de passe et deux fois mon nouveau</w:t>
            </w:r>
            <w:r w:rsidR="00DE0BC0">
              <w:t>.</w:t>
            </w:r>
            <w:r w:rsidR="00A40EE7">
              <w:t xml:space="preserve"> </w:t>
            </w:r>
          </w:p>
        </w:tc>
      </w:tr>
    </w:tbl>
    <w:p w14:paraId="6C797918"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060C790A" w14:textId="77777777" w:rsidTr="001E2667">
        <w:tc>
          <w:tcPr>
            <w:tcW w:w="9916" w:type="dxa"/>
            <w:gridSpan w:val="3"/>
          </w:tcPr>
          <w:p w14:paraId="0B278455" w14:textId="6EDF2BF3" w:rsidR="004842C6" w:rsidRPr="00B0499C" w:rsidRDefault="004842C6" w:rsidP="001E2667">
            <w:r w:rsidRPr="0076732C">
              <w:rPr>
                <w:b/>
                <w:bCs/>
              </w:rPr>
              <w:t>Référence de l’us :</w:t>
            </w:r>
            <w:r>
              <w:t xml:space="preserve"> </w:t>
            </w:r>
            <w:r w:rsidRPr="00B0499C">
              <w:t xml:space="preserve">n° </w:t>
            </w:r>
            <w:r w:rsidR="00DE0BC0">
              <w:t>8</w:t>
            </w:r>
          </w:p>
        </w:tc>
      </w:tr>
      <w:tr w:rsidR="004842C6" w14:paraId="731B0BD5" w14:textId="77777777" w:rsidTr="001E2667">
        <w:tc>
          <w:tcPr>
            <w:tcW w:w="3671" w:type="dxa"/>
          </w:tcPr>
          <w:p w14:paraId="278C250A" w14:textId="692D7BA7" w:rsidR="004842C6" w:rsidRPr="00DE0BC0" w:rsidRDefault="004842C6" w:rsidP="001E2667">
            <w:r w:rsidRPr="0076732C">
              <w:rPr>
                <w:b/>
                <w:bCs/>
              </w:rPr>
              <w:t>Titre de l’us :</w:t>
            </w:r>
            <w:r w:rsidR="00DE0BC0">
              <w:rPr>
                <w:b/>
                <w:bCs/>
              </w:rPr>
              <w:t xml:space="preserve"> </w:t>
            </w:r>
            <w:r w:rsidR="00DE0BC0">
              <w:t>Modifier inscription</w:t>
            </w:r>
          </w:p>
        </w:tc>
        <w:tc>
          <w:tcPr>
            <w:tcW w:w="3116" w:type="dxa"/>
          </w:tcPr>
          <w:p w14:paraId="4675B125" w14:textId="565D27EB" w:rsidR="004842C6" w:rsidRPr="00B0499C" w:rsidRDefault="004842C6" w:rsidP="001E2667">
            <w:r w:rsidRPr="0076732C">
              <w:rPr>
                <w:b/>
                <w:bCs/>
              </w:rPr>
              <w:t>Priorité :</w:t>
            </w:r>
            <w:r>
              <w:t xml:space="preserve"> &lt;</w:t>
            </w:r>
            <w:r w:rsidRPr="00B0499C">
              <w:t>Très haute</w:t>
            </w:r>
            <w:r w:rsidR="00DE0BC0">
              <w:t>&gt;</w:t>
            </w:r>
            <w:r>
              <w:t xml:space="preserve">, </w:t>
            </w:r>
          </w:p>
        </w:tc>
        <w:tc>
          <w:tcPr>
            <w:tcW w:w="3129" w:type="dxa"/>
          </w:tcPr>
          <w:p w14:paraId="2C19C158" w14:textId="77777777" w:rsidR="004842C6" w:rsidRPr="00B0499C" w:rsidRDefault="004842C6" w:rsidP="001E2667">
            <w:r w:rsidRPr="0076732C">
              <w:rPr>
                <w:b/>
                <w:bCs/>
              </w:rPr>
              <w:t>Estimation :</w:t>
            </w:r>
            <w:r>
              <w:t xml:space="preserve"> &lt;Points&gt;</w:t>
            </w:r>
          </w:p>
        </w:tc>
      </w:tr>
      <w:tr w:rsidR="004842C6" w14:paraId="39DD1D82" w14:textId="77777777" w:rsidTr="001E2667">
        <w:tc>
          <w:tcPr>
            <w:tcW w:w="9916" w:type="dxa"/>
            <w:gridSpan w:val="3"/>
          </w:tcPr>
          <w:p w14:paraId="6FA1D36D" w14:textId="01CEFDF6" w:rsidR="004842C6" w:rsidRPr="00B0499C" w:rsidRDefault="004842C6" w:rsidP="001E2667">
            <w:r w:rsidRPr="00B0499C">
              <w:rPr>
                <w:b/>
                <w:bCs/>
              </w:rPr>
              <w:t>En tant que,</w:t>
            </w:r>
            <w:r w:rsidRPr="00B0499C">
              <w:t xml:space="preserve"> </w:t>
            </w:r>
            <w:r w:rsidR="00DE0BC0">
              <w:t>Laeticia</w:t>
            </w:r>
          </w:p>
          <w:p w14:paraId="2E38EFEA" w14:textId="60BF66FC" w:rsidR="004842C6" w:rsidRPr="00DE0BC0" w:rsidRDefault="004842C6" w:rsidP="001E2667">
            <w:r w:rsidRPr="00B0499C">
              <w:rPr>
                <w:b/>
                <w:bCs/>
              </w:rPr>
              <w:t xml:space="preserve">Je </w:t>
            </w:r>
            <w:r w:rsidR="00DE0BC0" w:rsidRPr="00B0499C">
              <w:rPr>
                <w:b/>
                <w:bCs/>
              </w:rPr>
              <w:t>souhaite</w:t>
            </w:r>
            <w:r w:rsidR="00DE0BC0">
              <w:rPr>
                <w:b/>
                <w:bCs/>
              </w:rPr>
              <w:t xml:space="preserve"> </w:t>
            </w:r>
            <w:r w:rsidR="00DE0BC0" w:rsidRPr="00DE0BC0">
              <w:t>modifier</w:t>
            </w:r>
            <w:r w:rsidR="00DE0BC0">
              <w:t xml:space="preserve"> mon inscription</w:t>
            </w:r>
          </w:p>
          <w:p w14:paraId="5958AC76" w14:textId="6C94C020" w:rsidR="004842C6" w:rsidRPr="00DE0BC0" w:rsidRDefault="004842C6" w:rsidP="001E2667">
            <w:r w:rsidRPr="0076732C">
              <w:rPr>
                <w:b/>
                <w:bCs/>
              </w:rPr>
              <w:t xml:space="preserve">Afin </w:t>
            </w:r>
            <w:r w:rsidR="009345B0" w:rsidRPr="0076732C">
              <w:rPr>
                <w:b/>
                <w:bCs/>
              </w:rPr>
              <w:t>d</w:t>
            </w:r>
            <w:r w:rsidR="009345B0">
              <w:rPr>
                <w:b/>
                <w:bCs/>
              </w:rPr>
              <w:t xml:space="preserve">e </w:t>
            </w:r>
            <w:r w:rsidR="009345B0">
              <w:t>vérifier</w:t>
            </w:r>
            <w:r w:rsidR="00F226CC">
              <w:t xml:space="preserve"> mon inscription et </w:t>
            </w:r>
            <w:r w:rsidR="00DE0BC0">
              <w:t>être aussi mentorée (et même temps qu’être mentor)</w:t>
            </w:r>
          </w:p>
        </w:tc>
      </w:tr>
      <w:tr w:rsidR="004842C6" w14:paraId="02ACBE9B" w14:textId="77777777" w:rsidTr="001E2667">
        <w:tc>
          <w:tcPr>
            <w:tcW w:w="9916" w:type="dxa"/>
            <w:gridSpan w:val="3"/>
          </w:tcPr>
          <w:p w14:paraId="72C1DA9E" w14:textId="77777777" w:rsidR="004842C6" w:rsidRPr="0076732C" w:rsidRDefault="004842C6" w:rsidP="001E2667">
            <w:pPr>
              <w:rPr>
                <w:b/>
                <w:bCs/>
              </w:rPr>
            </w:pPr>
            <w:r w:rsidRPr="0076732C">
              <w:rPr>
                <w:b/>
                <w:bCs/>
              </w:rPr>
              <w:t>Critères d’acceptation</w:t>
            </w:r>
          </w:p>
          <w:p w14:paraId="11ECC9CD" w14:textId="4B8B78BF" w:rsidR="004842C6" w:rsidRPr="00DE0BC0" w:rsidRDefault="004842C6" w:rsidP="001E2667">
            <w:r w:rsidRPr="0076732C">
              <w:rPr>
                <w:b/>
                <w:bCs/>
              </w:rPr>
              <w:t>Étant donné que</w:t>
            </w:r>
            <w:r w:rsidR="00DE0BC0">
              <w:rPr>
                <w:b/>
                <w:bCs/>
              </w:rPr>
              <w:t xml:space="preserve"> </w:t>
            </w:r>
            <w:r w:rsidR="00DE0BC0">
              <w:t>je suis connectée</w:t>
            </w:r>
            <w:r w:rsidR="001579D5">
              <w:t>,</w:t>
            </w:r>
            <w:r w:rsidR="00C15467">
              <w:t xml:space="preserve"> </w:t>
            </w:r>
            <w:r w:rsidR="00C15467" w:rsidRPr="00DE0BC0">
              <w:t xml:space="preserve">je clique sur le lien </w:t>
            </w:r>
            <w:r w:rsidR="00C15467">
              <w:t xml:space="preserve">« Modifier inscription ». Alors, </w:t>
            </w:r>
            <w:r w:rsidR="001579D5">
              <w:t>un formulaire récapitulatif de mon inscription en cours apparait autorisant les modifications. U</w:t>
            </w:r>
            <w:r w:rsidR="00C15467">
              <w:t>ne liste avec mes options actives (être mentor est actif) et celles que je souhaite modifier (être mentoré est inactif)</w:t>
            </w:r>
            <w:r w:rsidR="001579D5">
              <w:t xml:space="preserve"> est présentée.</w:t>
            </w:r>
            <w:r w:rsidR="00C15467">
              <w:t xml:space="preserve">  </w:t>
            </w:r>
          </w:p>
          <w:p w14:paraId="44066E40" w14:textId="40A42109" w:rsidR="004842C6" w:rsidRPr="00DE0BC0" w:rsidRDefault="004842C6" w:rsidP="001E2667">
            <w:pPr>
              <w:rPr>
                <w:b/>
                <w:bCs/>
              </w:rPr>
            </w:pPr>
            <w:r w:rsidRPr="0076732C">
              <w:rPr>
                <w:b/>
                <w:bCs/>
              </w:rPr>
              <w:t>Lorsque</w:t>
            </w:r>
            <w:r w:rsidRPr="0076732C">
              <w:t xml:space="preserve"> </w:t>
            </w:r>
            <w:r w:rsidR="00C15467">
              <w:t>j’active « être mentorée » et valide</w:t>
            </w:r>
          </w:p>
          <w:p w14:paraId="45C0709B" w14:textId="0B485B66" w:rsidR="004842C6" w:rsidRPr="00B0499C" w:rsidRDefault="00532129" w:rsidP="001E2667">
            <w:r w:rsidRPr="0076732C">
              <w:rPr>
                <w:b/>
                <w:bCs/>
              </w:rPr>
              <w:t>Alors</w:t>
            </w:r>
            <w:r>
              <w:rPr>
                <w:b/>
                <w:bCs/>
              </w:rPr>
              <w:t>,</w:t>
            </w:r>
            <w:r w:rsidR="00C15467">
              <w:rPr>
                <w:b/>
                <w:bCs/>
              </w:rPr>
              <w:t xml:space="preserve"> </w:t>
            </w:r>
            <w:r w:rsidR="00C15467" w:rsidRPr="00331974">
              <w:t>un formulaire s’ouvre me demandant</w:t>
            </w:r>
            <w:r w:rsidR="00C15467">
              <w:t xml:space="preserve"> mes attentes en tant que mentor</w:t>
            </w:r>
            <w:r w:rsidR="001579D5">
              <w:t>é</w:t>
            </w:r>
            <w:r w:rsidR="00C15467">
              <w:t xml:space="preserve"> (</w:t>
            </w:r>
            <w:r w:rsidR="007F3896">
              <w:t>compétences à développer</w:t>
            </w:r>
            <w:r w:rsidR="00C15467">
              <w:t>).</w:t>
            </w:r>
          </w:p>
        </w:tc>
      </w:tr>
    </w:tbl>
    <w:p w14:paraId="3819010C" w14:textId="0FD743B8" w:rsidR="004842C6" w:rsidRDefault="004842C6" w:rsidP="004842C6"/>
    <w:p w14:paraId="504DA69C" w14:textId="77777777" w:rsidR="002B3229" w:rsidRDefault="002B3229"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5C0DA857" w14:textId="77777777" w:rsidTr="001E2667">
        <w:tc>
          <w:tcPr>
            <w:tcW w:w="9916" w:type="dxa"/>
            <w:gridSpan w:val="3"/>
          </w:tcPr>
          <w:p w14:paraId="324A00CE" w14:textId="11373AAB" w:rsidR="004842C6" w:rsidRPr="00B0499C" w:rsidRDefault="004842C6" w:rsidP="001E2667">
            <w:r w:rsidRPr="0076732C">
              <w:rPr>
                <w:b/>
                <w:bCs/>
              </w:rPr>
              <w:lastRenderedPageBreak/>
              <w:t>Référence de l’us :</w:t>
            </w:r>
            <w:r>
              <w:t xml:space="preserve"> </w:t>
            </w:r>
            <w:r w:rsidRPr="00B0499C">
              <w:t>n°</w:t>
            </w:r>
            <w:r w:rsidR="00DE0BC0">
              <w:t xml:space="preserve"> 9</w:t>
            </w:r>
          </w:p>
        </w:tc>
      </w:tr>
      <w:tr w:rsidR="004842C6" w14:paraId="4BFE487F" w14:textId="77777777" w:rsidTr="001E2667">
        <w:tc>
          <w:tcPr>
            <w:tcW w:w="3671" w:type="dxa"/>
          </w:tcPr>
          <w:p w14:paraId="12FFF2B7" w14:textId="6C34513A" w:rsidR="004842C6" w:rsidRPr="0076732C" w:rsidRDefault="004842C6" w:rsidP="001E2667">
            <w:pPr>
              <w:rPr>
                <w:b/>
                <w:bCs/>
              </w:rPr>
            </w:pPr>
            <w:r w:rsidRPr="0076732C">
              <w:rPr>
                <w:b/>
                <w:bCs/>
              </w:rPr>
              <w:t>Titre de l’us :</w:t>
            </w:r>
            <w:r w:rsidR="007F3896">
              <w:rPr>
                <w:b/>
                <w:bCs/>
              </w:rPr>
              <w:t xml:space="preserve"> </w:t>
            </w:r>
            <w:r w:rsidR="007F3896" w:rsidRPr="007F3896">
              <w:t>Valider</w:t>
            </w:r>
            <w:r w:rsidR="007F3896">
              <w:rPr>
                <w:b/>
                <w:bCs/>
              </w:rPr>
              <w:t xml:space="preserve"> </w:t>
            </w:r>
            <w:r w:rsidR="007F3896" w:rsidRPr="007F3896">
              <w:t>demande</w:t>
            </w:r>
          </w:p>
        </w:tc>
        <w:tc>
          <w:tcPr>
            <w:tcW w:w="3116" w:type="dxa"/>
          </w:tcPr>
          <w:p w14:paraId="000F198C" w14:textId="2E615247" w:rsidR="004842C6" w:rsidRPr="00B0499C" w:rsidRDefault="004842C6" w:rsidP="001E2667">
            <w:r w:rsidRPr="0076732C">
              <w:rPr>
                <w:b/>
                <w:bCs/>
              </w:rPr>
              <w:t>Priorité :</w:t>
            </w:r>
            <w:r>
              <w:t xml:space="preserve"> &lt;</w:t>
            </w:r>
            <w:r w:rsidRPr="00B0499C">
              <w:t>Très haute</w:t>
            </w:r>
            <w:r w:rsidR="007F3896">
              <w:t>&gt;</w:t>
            </w:r>
          </w:p>
        </w:tc>
        <w:tc>
          <w:tcPr>
            <w:tcW w:w="3129" w:type="dxa"/>
          </w:tcPr>
          <w:p w14:paraId="5E53B2C6" w14:textId="77777777" w:rsidR="004842C6" w:rsidRPr="00B0499C" w:rsidRDefault="004842C6" w:rsidP="001E2667">
            <w:r w:rsidRPr="0076732C">
              <w:rPr>
                <w:b/>
                <w:bCs/>
              </w:rPr>
              <w:t>Estimation :</w:t>
            </w:r>
            <w:r>
              <w:t xml:space="preserve"> &lt;Points&gt;</w:t>
            </w:r>
          </w:p>
        </w:tc>
      </w:tr>
      <w:tr w:rsidR="004842C6" w14:paraId="26CB1613" w14:textId="77777777" w:rsidTr="001E2667">
        <w:tc>
          <w:tcPr>
            <w:tcW w:w="9916" w:type="dxa"/>
            <w:gridSpan w:val="3"/>
          </w:tcPr>
          <w:p w14:paraId="75300D32" w14:textId="50E597D6" w:rsidR="004842C6" w:rsidRPr="007F3896" w:rsidRDefault="004842C6" w:rsidP="001E2667">
            <w:r w:rsidRPr="00B0499C">
              <w:rPr>
                <w:b/>
                <w:bCs/>
              </w:rPr>
              <w:t>En tant que</w:t>
            </w:r>
            <w:r w:rsidR="007F3896">
              <w:rPr>
                <w:b/>
                <w:bCs/>
              </w:rPr>
              <w:t xml:space="preserve"> </w:t>
            </w:r>
            <w:r w:rsidR="007F3896">
              <w:t>Céline</w:t>
            </w:r>
          </w:p>
          <w:p w14:paraId="4F7727EE" w14:textId="40E92E2C" w:rsidR="004842C6" w:rsidRPr="007F3896" w:rsidRDefault="004842C6" w:rsidP="001E2667">
            <w:r w:rsidRPr="00B0499C">
              <w:rPr>
                <w:b/>
                <w:bCs/>
              </w:rPr>
              <w:t>Je souhaite</w:t>
            </w:r>
            <w:r w:rsidR="007F3896">
              <w:rPr>
                <w:b/>
                <w:bCs/>
              </w:rPr>
              <w:t xml:space="preserve"> </w:t>
            </w:r>
            <w:r w:rsidR="007F3896">
              <w:t>valider les demandes de modifications d’inscription</w:t>
            </w:r>
          </w:p>
          <w:p w14:paraId="2943BD8A" w14:textId="35E07725" w:rsidR="004842C6" w:rsidRPr="009345B0" w:rsidRDefault="004842C6" w:rsidP="001E2667">
            <w:r w:rsidRPr="0076732C">
              <w:rPr>
                <w:b/>
                <w:bCs/>
              </w:rPr>
              <w:t xml:space="preserve">Afin </w:t>
            </w:r>
            <w:r w:rsidR="009345B0">
              <w:rPr>
                <w:b/>
                <w:bCs/>
              </w:rPr>
              <w:t xml:space="preserve">que </w:t>
            </w:r>
            <w:r w:rsidR="009345B0">
              <w:t>le programme de mentorat fonctionne et que les métriques augmentent</w:t>
            </w:r>
          </w:p>
        </w:tc>
      </w:tr>
      <w:tr w:rsidR="004842C6" w14:paraId="7A45541C" w14:textId="77777777" w:rsidTr="001E2667">
        <w:tc>
          <w:tcPr>
            <w:tcW w:w="9916" w:type="dxa"/>
            <w:gridSpan w:val="3"/>
          </w:tcPr>
          <w:p w14:paraId="581AA08E" w14:textId="77777777" w:rsidR="004842C6" w:rsidRPr="0076732C" w:rsidRDefault="004842C6" w:rsidP="001E2667">
            <w:pPr>
              <w:rPr>
                <w:b/>
                <w:bCs/>
              </w:rPr>
            </w:pPr>
            <w:r w:rsidRPr="0076732C">
              <w:rPr>
                <w:b/>
                <w:bCs/>
              </w:rPr>
              <w:t>Critères d’acceptation</w:t>
            </w:r>
          </w:p>
          <w:p w14:paraId="4C9D1C6F" w14:textId="51FBA1AA" w:rsidR="007F3896" w:rsidRPr="0076732C" w:rsidRDefault="004842C6" w:rsidP="007F3896">
            <w:r w:rsidRPr="0076732C">
              <w:rPr>
                <w:b/>
                <w:bCs/>
              </w:rPr>
              <w:t>Étant donné que</w:t>
            </w:r>
            <w:r w:rsidR="007F3896">
              <w:rPr>
                <w:b/>
                <w:bCs/>
              </w:rPr>
              <w:t xml:space="preserve"> </w:t>
            </w:r>
            <w:r w:rsidR="007F3896">
              <w:t>Laetitia a demandé de modifier son inscription</w:t>
            </w:r>
          </w:p>
          <w:p w14:paraId="4258AEFB" w14:textId="6DDE5796" w:rsidR="007F3896" w:rsidRPr="0076732C" w:rsidRDefault="007F3896" w:rsidP="007F3896">
            <w:r w:rsidRPr="0076732C">
              <w:rPr>
                <w:b/>
                <w:bCs/>
              </w:rPr>
              <w:t>Lorsque,</w:t>
            </w:r>
            <w:r w:rsidRPr="0076732C">
              <w:t xml:space="preserve"> </w:t>
            </w:r>
            <w:r>
              <w:t>je me connecte</w:t>
            </w:r>
          </w:p>
          <w:p w14:paraId="34FD7384" w14:textId="42FCB97F" w:rsidR="004842C6" w:rsidRPr="00B0499C" w:rsidRDefault="007F3896" w:rsidP="007F3896">
            <w:r w:rsidRPr="0076732C">
              <w:rPr>
                <w:b/>
                <w:bCs/>
              </w:rPr>
              <w:t>Alors</w:t>
            </w:r>
            <w:r>
              <w:rPr>
                <w:b/>
                <w:bCs/>
              </w:rPr>
              <w:t xml:space="preserve"> </w:t>
            </w:r>
            <w:r>
              <w:t>mon espace affiche le nombre de modifications d’inscriptions à valider avec le lien pour accéder à l’écran de validation.</w:t>
            </w:r>
          </w:p>
        </w:tc>
      </w:tr>
    </w:tbl>
    <w:p w14:paraId="50B8A91C"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48772758" w14:textId="77777777" w:rsidTr="001E2667">
        <w:tc>
          <w:tcPr>
            <w:tcW w:w="9916" w:type="dxa"/>
            <w:gridSpan w:val="3"/>
          </w:tcPr>
          <w:p w14:paraId="573C8996" w14:textId="7F16E075" w:rsidR="004842C6" w:rsidRPr="00B0499C" w:rsidRDefault="004842C6" w:rsidP="001E2667">
            <w:r w:rsidRPr="0076732C">
              <w:rPr>
                <w:b/>
                <w:bCs/>
              </w:rPr>
              <w:t>Référence de l’us :</w:t>
            </w:r>
            <w:r>
              <w:t xml:space="preserve"> </w:t>
            </w:r>
            <w:r w:rsidRPr="00B0499C">
              <w:t xml:space="preserve">n° </w:t>
            </w:r>
            <w:r w:rsidR="004C354B">
              <w:t>10</w:t>
            </w:r>
          </w:p>
        </w:tc>
      </w:tr>
      <w:tr w:rsidR="004842C6" w14:paraId="595E8218" w14:textId="77777777" w:rsidTr="001E2667">
        <w:tc>
          <w:tcPr>
            <w:tcW w:w="3671" w:type="dxa"/>
          </w:tcPr>
          <w:p w14:paraId="1E2D2B5F" w14:textId="0E4FCA6A" w:rsidR="004842C6" w:rsidRPr="0076732C" w:rsidRDefault="004842C6" w:rsidP="001E2667">
            <w:pPr>
              <w:rPr>
                <w:b/>
                <w:bCs/>
              </w:rPr>
            </w:pPr>
            <w:r w:rsidRPr="0076732C">
              <w:rPr>
                <w:b/>
                <w:bCs/>
              </w:rPr>
              <w:t>Titre de l’us :</w:t>
            </w:r>
            <w:r w:rsidR="004C354B">
              <w:rPr>
                <w:b/>
                <w:bCs/>
              </w:rPr>
              <w:t xml:space="preserve"> </w:t>
            </w:r>
            <w:r w:rsidR="004C354B" w:rsidRPr="004C354B">
              <w:t>Suspendre inscription</w:t>
            </w:r>
          </w:p>
        </w:tc>
        <w:tc>
          <w:tcPr>
            <w:tcW w:w="3116" w:type="dxa"/>
          </w:tcPr>
          <w:p w14:paraId="45E58B2B" w14:textId="0DB3CDA3" w:rsidR="004842C6" w:rsidRPr="00B0499C" w:rsidRDefault="004842C6" w:rsidP="001E2667">
            <w:r w:rsidRPr="0076732C">
              <w:rPr>
                <w:b/>
                <w:bCs/>
              </w:rPr>
              <w:t>Priorité :</w:t>
            </w:r>
            <w:r>
              <w:t xml:space="preserve"> &lt;</w:t>
            </w:r>
            <w:r w:rsidRPr="00B0499C">
              <w:t>Très haute</w:t>
            </w:r>
            <w:r w:rsidR="004C354B">
              <w:t>&gt;</w:t>
            </w:r>
          </w:p>
        </w:tc>
        <w:tc>
          <w:tcPr>
            <w:tcW w:w="3129" w:type="dxa"/>
          </w:tcPr>
          <w:p w14:paraId="1218B82E" w14:textId="77777777" w:rsidR="004842C6" w:rsidRPr="00B0499C" w:rsidRDefault="004842C6" w:rsidP="001E2667">
            <w:r w:rsidRPr="0076732C">
              <w:rPr>
                <w:b/>
                <w:bCs/>
              </w:rPr>
              <w:t>Estimation :</w:t>
            </w:r>
            <w:r>
              <w:t xml:space="preserve"> &lt;Points&gt;</w:t>
            </w:r>
          </w:p>
        </w:tc>
      </w:tr>
      <w:tr w:rsidR="004842C6" w14:paraId="63BA4713" w14:textId="77777777" w:rsidTr="001E2667">
        <w:tc>
          <w:tcPr>
            <w:tcW w:w="9916" w:type="dxa"/>
            <w:gridSpan w:val="3"/>
          </w:tcPr>
          <w:p w14:paraId="19B1B434" w14:textId="55E7F496" w:rsidR="004842C6" w:rsidRPr="00B0499C" w:rsidRDefault="004842C6" w:rsidP="001E2667">
            <w:r w:rsidRPr="00B0499C">
              <w:rPr>
                <w:b/>
                <w:bCs/>
              </w:rPr>
              <w:t>En tant que</w:t>
            </w:r>
            <w:r w:rsidRPr="00B0499C">
              <w:t xml:space="preserve"> </w:t>
            </w:r>
            <w:r w:rsidR="004C354B">
              <w:t>Céline</w:t>
            </w:r>
          </w:p>
          <w:p w14:paraId="515AEE6E" w14:textId="3472AFA7" w:rsidR="004842C6" w:rsidRPr="00B0499C" w:rsidRDefault="004842C6" w:rsidP="001E2667">
            <w:r w:rsidRPr="00B0499C">
              <w:rPr>
                <w:b/>
                <w:bCs/>
              </w:rPr>
              <w:t>Je souhaite</w:t>
            </w:r>
            <w:r w:rsidRPr="00B0499C">
              <w:t xml:space="preserve"> </w:t>
            </w:r>
            <w:r w:rsidR="004C354B">
              <w:t>Suspendre une inscription</w:t>
            </w:r>
          </w:p>
          <w:p w14:paraId="2879CD00" w14:textId="3DC51E23" w:rsidR="004842C6" w:rsidRPr="004C354B" w:rsidRDefault="004842C6" w:rsidP="001E2667">
            <w:r w:rsidRPr="0076732C">
              <w:rPr>
                <w:b/>
                <w:bCs/>
              </w:rPr>
              <w:t>Afin de</w:t>
            </w:r>
            <w:r w:rsidR="004C354B">
              <w:rPr>
                <w:b/>
                <w:bCs/>
              </w:rPr>
              <w:t xml:space="preserve"> </w:t>
            </w:r>
            <w:r w:rsidR="004C354B">
              <w:t>respecter l’indisponibilité d’un inscrit</w:t>
            </w:r>
          </w:p>
        </w:tc>
      </w:tr>
      <w:tr w:rsidR="004842C6" w14:paraId="041B81BE" w14:textId="77777777" w:rsidTr="001E2667">
        <w:tc>
          <w:tcPr>
            <w:tcW w:w="9916" w:type="dxa"/>
            <w:gridSpan w:val="3"/>
          </w:tcPr>
          <w:p w14:paraId="7C458814" w14:textId="77777777" w:rsidR="004842C6" w:rsidRPr="0076732C" w:rsidRDefault="004842C6" w:rsidP="001E2667">
            <w:pPr>
              <w:rPr>
                <w:b/>
                <w:bCs/>
              </w:rPr>
            </w:pPr>
            <w:r w:rsidRPr="0076732C">
              <w:rPr>
                <w:b/>
                <w:bCs/>
              </w:rPr>
              <w:t>Critères d’acceptation</w:t>
            </w:r>
          </w:p>
          <w:p w14:paraId="128261DA" w14:textId="443A7DFE" w:rsidR="004842C6" w:rsidRPr="0076732C" w:rsidRDefault="004842C6" w:rsidP="001E2667">
            <w:r w:rsidRPr="0076732C">
              <w:rPr>
                <w:b/>
                <w:bCs/>
              </w:rPr>
              <w:t>Étant donné que,</w:t>
            </w:r>
            <w:r w:rsidRPr="0076732C">
              <w:t xml:space="preserve"> </w:t>
            </w:r>
            <w:r w:rsidR="004C354B">
              <w:t>Guillaume est indisponible sur une période</w:t>
            </w:r>
          </w:p>
          <w:p w14:paraId="2EF0A1F7" w14:textId="6FC4AF84" w:rsidR="004842C6" w:rsidRPr="00A96544" w:rsidRDefault="004842C6" w:rsidP="001E2667">
            <w:r w:rsidRPr="0076732C">
              <w:rPr>
                <w:b/>
                <w:bCs/>
              </w:rPr>
              <w:t>Lorsque</w:t>
            </w:r>
            <w:r w:rsidR="00A96544">
              <w:rPr>
                <w:b/>
                <w:bCs/>
              </w:rPr>
              <w:t xml:space="preserve"> </w:t>
            </w:r>
            <w:r w:rsidR="00A96544">
              <w:t>je clique sur le lien « Suspendre inscription »</w:t>
            </w:r>
          </w:p>
          <w:p w14:paraId="60825C4B" w14:textId="199E38BC" w:rsidR="004842C6" w:rsidRPr="00B0499C" w:rsidRDefault="004842C6" w:rsidP="001E2667">
            <w:r w:rsidRPr="0076732C">
              <w:rPr>
                <w:b/>
                <w:bCs/>
              </w:rPr>
              <w:t>Alors</w:t>
            </w:r>
            <w:r w:rsidR="00A96544">
              <w:rPr>
                <w:b/>
                <w:bCs/>
              </w:rPr>
              <w:t xml:space="preserve"> </w:t>
            </w:r>
            <w:r w:rsidR="00A96544" w:rsidRPr="00856462">
              <w:t>l’application</w:t>
            </w:r>
            <w:r w:rsidR="00A96544">
              <w:rPr>
                <w:b/>
                <w:bCs/>
              </w:rPr>
              <w:t xml:space="preserve"> </w:t>
            </w:r>
            <w:r w:rsidR="00A96544" w:rsidRPr="00A96544">
              <w:t>me demande de préciser l’inscrit</w:t>
            </w:r>
            <w:r w:rsidR="00A96544">
              <w:t xml:space="preserve">. Elle me prévient des contrats en cours s’il y en a. </w:t>
            </w:r>
            <w:r w:rsidR="00856462">
              <w:t>N</w:t>
            </w:r>
            <w:r w:rsidR="00A96544">
              <w:t xml:space="preserve">otamment si je suspends un mentor (afin de prévoir un mentor de remplacement pour les </w:t>
            </w:r>
            <w:r w:rsidR="00846CC2">
              <w:t>contrats en</w:t>
            </w:r>
            <w:r w:rsidR="00A96544">
              <w:t xml:space="preserve"> cours).</w:t>
            </w:r>
            <w:r w:rsidR="00724D8F">
              <w:t xml:space="preserve"> Par défaut, je suspends toute l’inscription (sinon je peux choisir en option qu’une partie de l’inscription).</w:t>
            </w:r>
          </w:p>
        </w:tc>
      </w:tr>
    </w:tbl>
    <w:p w14:paraId="2E4CF6FE"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40E45761" w14:textId="77777777" w:rsidTr="001E2667">
        <w:tc>
          <w:tcPr>
            <w:tcW w:w="9916" w:type="dxa"/>
            <w:gridSpan w:val="3"/>
          </w:tcPr>
          <w:p w14:paraId="59AC451D" w14:textId="7F4829D5" w:rsidR="004842C6" w:rsidRPr="00B0499C" w:rsidRDefault="004842C6" w:rsidP="001E2667">
            <w:r w:rsidRPr="0076732C">
              <w:rPr>
                <w:b/>
                <w:bCs/>
              </w:rPr>
              <w:t>Référence de l’us :</w:t>
            </w:r>
            <w:r>
              <w:t xml:space="preserve"> </w:t>
            </w:r>
            <w:r w:rsidRPr="00B0499C">
              <w:t xml:space="preserve">n° </w:t>
            </w:r>
            <w:r w:rsidR="00A96544">
              <w:t>11</w:t>
            </w:r>
          </w:p>
        </w:tc>
      </w:tr>
      <w:tr w:rsidR="004842C6" w14:paraId="778B8FAB" w14:textId="77777777" w:rsidTr="001E2667">
        <w:tc>
          <w:tcPr>
            <w:tcW w:w="3671" w:type="dxa"/>
          </w:tcPr>
          <w:p w14:paraId="12F90905" w14:textId="143BC5F6" w:rsidR="004842C6" w:rsidRPr="00A96544" w:rsidRDefault="004842C6" w:rsidP="001E2667">
            <w:r w:rsidRPr="0076732C">
              <w:rPr>
                <w:b/>
                <w:bCs/>
              </w:rPr>
              <w:t>Titre de l’us :</w:t>
            </w:r>
            <w:r w:rsidR="00A96544">
              <w:rPr>
                <w:b/>
                <w:bCs/>
              </w:rPr>
              <w:t xml:space="preserve"> </w:t>
            </w:r>
            <w:r w:rsidR="00A96544">
              <w:t>Annuler l’inscription</w:t>
            </w:r>
          </w:p>
        </w:tc>
        <w:tc>
          <w:tcPr>
            <w:tcW w:w="3116" w:type="dxa"/>
          </w:tcPr>
          <w:p w14:paraId="76DBC40E" w14:textId="54943CA9" w:rsidR="004842C6" w:rsidRPr="00B0499C" w:rsidRDefault="004842C6" w:rsidP="001E2667">
            <w:r w:rsidRPr="0076732C">
              <w:rPr>
                <w:b/>
                <w:bCs/>
              </w:rPr>
              <w:t>Priorité :</w:t>
            </w:r>
            <w:r>
              <w:t xml:space="preserve"> &lt;</w:t>
            </w:r>
            <w:r w:rsidRPr="00B0499C">
              <w:t>Très haute</w:t>
            </w:r>
            <w:r w:rsidR="00A96544">
              <w:t>&gt;</w:t>
            </w:r>
          </w:p>
        </w:tc>
        <w:tc>
          <w:tcPr>
            <w:tcW w:w="3129" w:type="dxa"/>
          </w:tcPr>
          <w:p w14:paraId="67FD329D" w14:textId="77777777" w:rsidR="004842C6" w:rsidRPr="00B0499C" w:rsidRDefault="004842C6" w:rsidP="001E2667">
            <w:r w:rsidRPr="0076732C">
              <w:rPr>
                <w:b/>
                <w:bCs/>
              </w:rPr>
              <w:t>Estimation :</w:t>
            </w:r>
            <w:r>
              <w:t xml:space="preserve"> &lt;Points&gt;</w:t>
            </w:r>
          </w:p>
        </w:tc>
      </w:tr>
      <w:tr w:rsidR="004842C6" w14:paraId="2EE37AF9" w14:textId="77777777" w:rsidTr="001E2667">
        <w:tc>
          <w:tcPr>
            <w:tcW w:w="9916" w:type="dxa"/>
            <w:gridSpan w:val="3"/>
          </w:tcPr>
          <w:p w14:paraId="40137CC5" w14:textId="3FD72A6E" w:rsidR="004842C6" w:rsidRPr="00B0499C" w:rsidRDefault="004842C6" w:rsidP="001E2667">
            <w:r w:rsidRPr="00B0499C">
              <w:rPr>
                <w:b/>
                <w:bCs/>
              </w:rPr>
              <w:t>En tant que</w:t>
            </w:r>
            <w:r w:rsidR="00A96544">
              <w:rPr>
                <w:b/>
                <w:bCs/>
              </w:rPr>
              <w:t xml:space="preserve"> </w:t>
            </w:r>
            <w:r w:rsidR="00A96544" w:rsidRPr="00A96544">
              <w:t>Céline</w:t>
            </w:r>
          </w:p>
          <w:p w14:paraId="46A66FE7" w14:textId="66322F9D" w:rsidR="004842C6" w:rsidRPr="00B0499C" w:rsidRDefault="004842C6" w:rsidP="001E2667">
            <w:r w:rsidRPr="00B0499C">
              <w:rPr>
                <w:b/>
                <w:bCs/>
              </w:rPr>
              <w:t>Je souhaite</w:t>
            </w:r>
            <w:r w:rsidR="00A96544">
              <w:rPr>
                <w:b/>
                <w:bCs/>
              </w:rPr>
              <w:t xml:space="preserve"> </w:t>
            </w:r>
            <w:r w:rsidR="00A96544" w:rsidRPr="00A96544">
              <w:t xml:space="preserve">annuler </w:t>
            </w:r>
            <w:r w:rsidR="00A96544">
              <w:t>l’inscription de Laeticia en tant que mentorée</w:t>
            </w:r>
          </w:p>
          <w:p w14:paraId="7A1FBEB1" w14:textId="2A371290" w:rsidR="004842C6" w:rsidRPr="00B0499C" w:rsidRDefault="004842C6" w:rsidP="001E2667">
            <w:r w:rsidRPr="0076732C">
              <w:rPr>
                <w:b/>
                <w:bCs/>
              </w:rPr>
              <w:t>Afin de</w:t>
            </w:r>
            <w:r w:rsidR="00A96544">
              <w:rPr>
                <w:b/>
                <w:bCs/>
              </w:rPr>
              <w:t xml:space="preserve"> </w:t>
            </w:r>
            <w:r w:rsidR="00A96544" w:rsidRPr="00A96544">
              <w:t>respecter son manque de disponibilité</w:t>
            </w:r>
          </w:p>
        </w:tc>
      </w:tr>
      <w:tr w:rsidR="004842C6" w14:paraId="7B0973B0" w14:textId="77777777" w:rsidTr="001E2667">
        <w:tc>
          <w:tcPr>
            <w:tcW w:w="9916" w:type="dxa"/>
            <w:gridSpan w:val="3"/>
          </w:tcPr>
          <w:p w14:paraId="67F160DF" w14:textId="77777777" w:rsidR="004842C6" w:rsidRPr="0076732C" w:rsidRDefault="004842C6" w:rsidP="001E2667">
            <w:pPr>
              <w:rPr>
                <w:b/>
                <w:bCs/>
              </w:rPr>
            </w:pPr>
            <w:r w:rsidRPr="0076732C">
              <w:rPr>
                <w:b/>
                <w:bCs/>
              </w:rPr>
              <w:t>Critères d’acceptation</w:t>
            </w:r>
          </w:p>
          <w:p w14:paraId="321E309E" w14:textId="7060E376" w:rsidR="004842C6" w:rsidRPr="0076732C" w:rsidRDefault="004842C6" w:rsidP="001E2667">
            <w:r w:rsidRPr="0076732C">
              <w:rPr>
                <w:b/>
                <w:bCs/>
              </w:rPr>
              <w:t>Étant donné que,</w:t>
            </w:r>
            <w:r w:rsidRPr="0076732C">
              <w:t xml:space="preserve"> </w:t>
            </w:r>
            <w:r w:rsidR="00A96544">
              <w:t>Laeticia a une importante charge de travail et qu</w:t>
            </w:r>
            <w:r w:rsidR="009345B0">
              <w:t>’</w:t>
            </w:r>
            <w:r w:rsidR="00A96544">
              <w:t xml:space="preserve">elle </w:t>
            </w:r>
            <w:r w:rsidR="00856462">
              <w:t xml:space="preserve">ne peut plus </w:t>
            </w:r>
            <w:r w:rsidR="009345B0">
              <w:t>s’engager</w:t>
            </w:r>
            <w:r w:rsidR="00856462">
              <w:t xml:space="preserve"> </w:t>
            </w:r>
            <w:r w:rsidR="009345B0">
              <w:t xml:space="preserve">dans des nouveaux </w:t>
            </w:r>
            <w:r w:rsidR="00DD7212">
              <w:t>contrats de</w:t>
            </w:r>
            <w:r w:rsidR="00856462">
              <w:t xml:space="preserve"> mentorée</w:t>
            </w:r>
          </w:p>
          <w:p w14:paraId="4B3BDC90" w14:textId="59E7E8FC" w:rsidR="004842C6" w:rsidRPr="0076732C" w:rsidRDefault="004842C6" w:rsidP="001E2667">
            <w:r w:rsidRPr="0076732C">
              <w:rPr>
                <w:b/>
                <w:bCs/>
              </w:rPr>
              <w:t>Lorsque</w:t>
            </w:r>
            <w:r w:rsidR="00856462">
              <w:rPr>
                <w:b/>
                <w:bCs/>
              </w:rPr>
              <w:t xml:space="preserve"> </w:t>
            </w:r>
            <w:r w:rsidR="00856462">
              <w:t>je clique sur le lien « Annuler inscription »</w:t>
            </w:r>
          </w:p>
          <w:p w14:paraId="52895EDF" w14:textId="30500B55" w:rsidR="004842C6" w:rsidRPr="00B0499C" w:rsidRDefault="004842C6" w:rsidP="001E2667">
            <w:r w:rsidRPr="0076732C">
              <w:rPr>
                <w:b/>
                <w:bCs/>
              </w:rPr>
              <w:t>Alors</w:t>
            </w:r>
            <w:r w:rsidR="00856462">
              <w:rPr>
                <w:b/>
                <w:bCs/>
              </w:rPr>
              <w:t xml:space="preserve"> </w:t>
            </w:r>
            <w:r w:rsidR="00856462" w:rsidRPr="00856462">
              <w:t xml:space="preserve">l’application </w:t>
            </w:r>
            <w:r w:rsidR="00856462" w:rsidRPr="00A96544">
              <w:t>me demande de préciser l’inscrit</w:t>
            </w:r>
            <w:r w:rsidR="00856462">
              <w:t>. Elle me prévient des contrats en cours s’il y en a. En option, je peux préciser si j’annule une partie de l’inscription. Sinon j’annule toute l’inscription.</w:t>
            </w:r>
          </w:p>
        </w:tc>
      </w:tr>
    </w:tbl>
    <w:p w14:paraId="34A82F9C"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67B199C8" w14:textId="77777777" w:rsidTr="001E2667">
        <w:tc>
          <w:tcPr>
            <w:tcW w:w="9916" w:type="dxa"/>
            <w:gridSpan w:val="3"/>
          </w:tcPr>
          <w:p w14:paraId="33373323" w14:textId="6CAA3728" w:rsidR="004842C6" w:rsidRPr="00B0499C" w:rsidRDefault="004842C6" w:rsidP="001E2667">
            <w:r w:rsidRPr="0076732C">
              <w:rPr>
                <w:b/>
                <w:bCs/>
              </w:rPr>
              <w:t>Référence de l’us :</w:t>
            </w:r>
            <w:r>
              <w:t xml:space="preserve"> </w:t>
            </w:r>
            <w:r w:rsidRPr="00B0499C">
              <w:t xml:space="preserve">n° </w:t>
            </w:r>
            <w:r w:rsidR="00856462">
              <w:t>12</w:t>
            </w:r>
          </w:p>
        </w:tc>
      </w:tr>
      <w:tr w:rsidR="004842C6" w14:paraId="49E8EC37" w14:textId="77777777" w:rsidTr="001E2667">
        <w:tc>
          <w:tcPr>
            <w:tcW w:w="3671" w:type="dxa"/>
          </w:tcPr>
          <w:p w14:paraId="23658638" w14:textId="56E49F4B" w:rsidR="004842C6" w:rsidRPr="005619FA" w:rsidRDefault="004842C6" w:rsidP="001E2667">
            <w:r w:rsidRPr="0076732C">
              <w:rPr>
                <w:b/>
                <w:bCs/>
              </w:rPr>
              <w:t>Titre de l’us :</w:t>
            </w:r>
            <w:r w:rsidR="005619FA">
              <w:rPr>
                <w:b/>
                <w:bCs/>
              </w:rPr>
              <w:t xml:space="preserve"> </w:t>
            </w:r>
            <w:r w:rsidR="005619FA">
              <w:t>Associer Mentor-Mentoré</w:t>
            </w:r>
          </w:p>
        </w:tc>
        <w:tc>
          <w:tcPr>
            <w:tcW w:w="3116" w:type="dxa"/>
          </w:tcPr>
          <w:p w14:paraId="08DACFCA" w14:textId="47A7772F" w:rsidR="004842C6" w:rsidRPr="00B0499C" w:rsidRDefault="004842C6" w:rsidP="001E2667">
            <w:r w:rsidRPr="0076732C">
              <w:rPr>
                <w:b/>
                <w:bCs/>
              </w:rPr>
              <w:t>Priorité :</w:t>
            </w:r>
            <w:r>
              <w:t xml:space="preserve"> &lt;</w:t>
            </w:r>
            <w:r w:rsidRPr="00B0499C">
              <w:t>Très haute</w:t>
            </w:r>
            <w:r w:rsidR="00856462">
              <w:t>&gt;</w:t>
            </w:r>
          </w:p>
        </w:tc>
        <w:tc>
          <w:tcPr>
            <w:tcW w:w="3129" w:type="dxa"/>
          </w:tcPr>
          <w:p w14:paraId="4D6229C3" w14:textId="77777777" w:rsidR="004842C6" w:rsidRPr="00B0499C" w:rsidRDefault="004842C6" w:rsidP="001E2667">
            <w:r w:rsidRPr="0076732C">
              <w:rPr>
                <w:b/>
                <w:bCs/>
              </w:rPr>
              <w:t>Estimation :</w:t>
            </w:r>
            <w:r>
              <w:t xml:space="preserve"> &lt;Points&gt;</w:t>
            </w:r>
          </w:p>
        </w:tc>
      </w:tr>
      <w:tr w:rsidR="004842C6" w14:paraId="59CCCE4B" w14:textId="77777777" w:rsidTr="001E2667">
        <w:tc>
          <w:tcPr>
            <w:tcW w:w="9916" w:type="dxa"/>
            <w:gridSpan w:val="3"/>
          </w:tcPr>
          <w:p w14:paraId="07BAD3AC" w14:textId="7CA92045" w:rsidR="004842C6" w:rsidRPr="00B0499C" w:rsidRDefault="004842C6" w:rsidP="001E2667">
            <w:r w:rsidRPr="00B0499C">
              <w:rPr>
                <w:b/>
                <w:bCs/>
              </w:rPr>
              <w:t>En tant que</w:t>
            </w:r>
            <w:r w:rsidRPr="00B0499C">
              <w:t xml:space="preserve"> </w:t>
            </w:r>
            <w:r w:rsidR="005619FA">
              <w:t>Céline</w:t>
            </w:r>
          </w:p>
          <w:p w14:paraId="25573139" w14:textId="590AA39D" w:rsidR="004842C6" w:rsidRPr="00B0499C" w:rsidRDefault="004842C6" w:rsidP="001E2667">
            <w:r w:rsidRPr="00B0499C">
              <w:rPr>
                <w:b/>
                <w:bCs/>
              </w:rPr>
              <w:t>Je souhaite</w:t>
            </w:r>
            <w:r w:rsidR="005619FA">
              <w:rPr>
                <w:b/>
                <w:bCs/>
              </w:rPr>
              <w:t xml:space="preserve"> </w:t>
            </w:r>
            <w:r w:rsidR="005619FA">
              <w:t>associer Laeticia mentor à Guillaume mentoré</w:t>
            </w:r>
            <w:r w:rsidRPr="00B0499C">
              <w:t xml:space="preserve"> </w:t>
            </w:r>
          </w:p>
          <w:p w14:paraId="1D0812FA" w14:textId="45AD55EF" w:rsidR="004842C6" w:rsidRPr="005619FA" w:rsidRDefault="004842C6" w:rsidP="001E2667">
            <w:r w:rsidRPr="0076732C">
              <w:rPr>
                <w:b/>
                <w:bCs/>
              </w:rPr>
              <w:t xml:space="preserve">Afin </w:t>
            </w:r>
            <w:r w:rsidR="005619FA">
              <w:t>qu’ils puissent signer un contrat sur une attente partagée</w:t>
            </w:r>
          </w:p>
        </w:tc>
      </w:tr>
      <w:tr w:rsidR="004842C6" w14:paraId="4E8E3FC5" w14:textId="77777777" w:rsidTr="001E2667">
        <w:tc>
          <w:tcPr>
            <w:tcW w:w="9916" w:type="dxa"/>
            <w:gridSpan w:val="3"/>
          </w:tcPr>
          <w:p w14:paraId="21130C68" w14:textId="77777777" w:rsidR="004842C6" w:rsidRPr="0076732C" w:rsidRDefault="004842C6" w:rsidP="001E2667">
            <w:pPr>
              <w:rPr>
                <w:b/>
                <w:bCs/>
              </w:rPr>
            </w:pPr>
            <w:r w:rsidRPr="0076732C">
              <w:rPr>
                <w:b/>
                <w:bCs/>
              </w:rPr>
              <w:t>Critères d’acceptation</w:t>
            </w:r>
          </w:p>
          <w:p w14:paraId="72CFC09A" w14:textId="3758B06A" w:rsidR="004842C6" w:rsidRPr="0076732C" w:rsidRDefault="004842C6" w:rsidP="005619FA">
            <w:r w:rsidRPr="0076732C">
              <w:rPr>
                <w:b/>
                <w:bCs/>
              </w:rPr>
              <w:t>Étant donné que</w:t>
            </w:r>
            <w:r w:rsidR="005619FA">
              <w:rPr>
                <w:b/>
                <w:bCs/>
              </w:rPr>
              <w:t xml:space="preserve"> </w:t>
            </w:r>
            <w:r w:rsidR="005619FA" w:rsidRPr="005619FA">
              <w:t>j’ai</w:t>
            </w:r>
            <w:r w:rsidR="005619FA">
              <w:t xml:space="preserve"> un mentor et un mentoré inscrits</w:t>
            </w:r>
            <w:r w:rsidR="00846CC2">
              <w:t xml:space="preserve"> non associés</w:t>
            </w:r>
          </w:p>
          <w:p w14:paraId="271CD772" w14:textId="184CFD8A" w:rsidR="004842C6" w:rsidRPr="00846CC2" w:rsidRDefault="00DD7212" w:rsidP="001E2667">
            <w:r w:rsidRPr="0076732C">
              <w:rPr>
                <w:b/>
                <w:bCs/>
              </w:rPr>
              <w:t>Lorsque</w:t>
            </w:r>
            <w:r>
              <w:rPr>
                <w:b/>
                <w:bCs/>
              </w:rPr>
              <w:t xml:space="preserve"> </w:t>
            </w:r>
            <w:r>
              <w:t>je</w:t>
            </w:r>
            <w:r w:rsidR="00846CC2">
              <w:t xml:space="preserve"> clique sur </w:t>
            </w:r>
            <w:r w:rsidR="00724D8F">
              <w:t>« A</w:t>
            </w:r>
            <w:r w:rsidR="00846CC2">
              <w:t>ssocier Mentor-Mentoré</w:t>
            </w:r>
            <w:r w:rsidR="00724D8F">
              <w:t> »</w:t>
            </w:r>
            <w:r w:rsidR="00846CC2">
              <w:t xml:space="preserve">, l’application affiche une liste des mentors et mentorés non associés ayant déclarés des attentes communes. </w:t>
            </w:r>
          </w:p>
          <w:p w14:paraId="188201DD" w14:textId="0DE345FD" w:rsidR="004842C6" w:rsidRPr="00846CC2" w:rsidRDefault="004842C6" w:rsidP="001E2667">
            <w:r w:rsidRPr="0076732C">
              <w:rPr>
                <w:b/>
                <w:bCs/>
              </w:rPr>
              <w:t>Alors</w:t>
            </w:r>
            <w:r w:rsidR="00846CC2">
              <w:t xml:space="preserve"> suivant l’attente à développer, l’application </w:t>
            </w:r>
            <w:r w:rsidR="00655191">
              <w:t>propose</w:t>
            </w:r>
            <w:r w:rsidR="00846CC2">
              <w:t xml:space="preserve"> un contrat selon un modèle enregistré dans la base de </w:t>
            </w:r>
            <w:r w:rsidR="00724D8F">
              <w:t>données</w:t>
            </w:r>
            <w:r w:rsidR="00846CC2">
              <w:t xml:space="preserve"> de FuzeScrum et place un exemplaire</w:t>
            </w:r>
            <w:r w:rsidR="00724D8F">
              <w:t xml:space="preserve"> nominatif</w:t>
            </w:r>
            <w:r w:rsidR="00846CC2">
              <w:t xml:space="preserve"> dans chacun des espaces des inscrits</w:t>
            </w:r>
            <w:r w:rsidR="00724D8F">
              <w:t>.</w:t>
            </w:r>
          </w:p>
        </w:tc>
      </w:tr>
    </w:tbl>
    <w:p w14:paraId="42314328" w14:textId="59F962EF" w:rsidR="004842C6" w:rsidRDefault="004842C6" w:rsidP="004842C6"/>
    <w:tbl>
      <w:tblPr>
        <w:tblStyle w:val="Grilledutableau"/>
        <w:tblW w:w="0" w:type="auto"/>
        <w:tblInd w:w="-5" w:type="dxa"/>
        <w:tblLook w:val="04A0" w:firstRow="1" w:lastRow="0" w:firstColumn="1" w:lastColumn="0" w:noHBand="0" w:noVBand="1"/>
      </w:tblPr>
      <w:tblGrid>
        <w:gridCol w:w="3251"/>
        <w:gridCol w:w="3137"/>
        <w:gridCol w:w="3528"/>
      </w:tblGrid>
      <w:tr w:rsidR="004842C6" w14:paraId="0EE09B71" w14:textId="77777777" w:rsidTr="001E2667">
        <w:tc>
          <w:tcPr>
            <w:tcW w:w="9916" w:type="dxa"/>
            <w:gridSpan w:val="3"/>
          </w:tcPr>
          <w:p w14:paraId="76EA2028" w14:textId="612C7440" w:rsidR="004842C6" w:rsidRPr="00B0499C" w:rsidRDefault="004842C6" w:rsidP="001E2667">
            <w:r w:rsidRPr="0076732C">
              <w:rPr>
                <w:b/>
                <w:bCs/>
              </w:rPr>
              <w:lastRenderedPageBreak/>
              <w:t>Référence de l’us :</w:t>
            </w:r>
            <w:r>
              <w:t xml:space="preserve"> </w:t>
            </w:r>
            <w:r w:rsidRPr="00B0499C">
              <w:t xml:space="preserve">n° </w:t>
            </w:r>
            <w:r w:rsidR="00846CC2">
              <w:t>13</w:t>
            </w:r>
          </w:p>
        </w:tc>
      </w:tr>
      <w:tr w:rsidR="004842C6" w14:paraId="5ABAD639" w14:textId="77777777" w:rsidTr="00095165">
        <w:tc>
          <w:tcPr>
            <w:tcW w:w="3429" w:type="dxa"/>
          </w:tcPr>
          <w:p w14:paraId="59B7E9BC" w14:textId="559E53A7" w:rsidR="004842C6" w:rsidRPr="00FA3469" w:rsidRDefault="004842C6" w:rsidP="001E2667">
            <w:r w:rsidRPr="0076732C">
              <w:rPr>
                <w:b/>
                <w:bCs/>
              </w:rPr>
              <w:t>Titre de l’us :</w:t>
            </w:r>
            <w:r w:rsidR="00FA3469">
              <w:rPr>
                <w:b/>
                <w:bCs/>
              </w:rPr>
              <w:t xml:space="preserve"> </w:t>
            </w:r>
            <w:r w:rsidR="00FA3469">
              <w:t xml:space="preserve">Remplir </w:t>
            </w:r>
            <w:r w:rsidR="00724D8F">
              <w:t xml:space="preserve">/ </w:t>
            </w:r>
            <w:r w:rsidR="00AD5994">
              <w:t xml:space="preserve">Signer </w:t>
            </w:r>
            <w:r w:rsidR="00FA3469">
              <w:t>le contrat</w:t>
            </w:r>
          </w:p>
        </w:tc>
        <w:tc>
          <w:tcPr>
            <w:tcW w:w="3128" w:type="dxa"/>
          </w:tcPr>
          <w:p w14:paraId="7F8EA729" w14:textId="27CB51E1" w:rsidR="004842C6" w:rsidRPr="00B0499C" w:rsidRDefault="004842C6" w:rsidP="001E2667">
            <w:r w:rsidRPr="0076732C">
              <w:rPr>
                <w:b/>
                <w:bCs/>
              </w:rPr>
              <w:t>Priorité :</w:t>
            </w:r>
            <w:r>
              <w:t xml:space="preserve"> &lt;</w:t>
            </w:r>
            <w:r w:rsidRPr="00B0499C">
              <w:t>Très haute</w:t>
            </w:r>
            <w:r w:rsidR="00FA3469">
              <w:t>&gt;</w:t>
            </w:r>
          </w:p>
        </w:tc>
        <w:tc>
          <w:tcPr>
            <w:tcW w:w="3359" w:type="dxa"/>
          </w:tcPr>
          <w:p w14:paraId="1EAFD63E" w14:textId="77777777" w:rsidR="004842C6" w:rsidRPr="00B0499C" w:rsidRDefault="004842C6" w:rsidP="001E2667">
            <w:r w:rsidRPr="0076732C">
              <w:rPr>
                <w:b/>
                <w:bCs/>
              </w:rPr>
              <w:t>Estimation :</w:t>
            </w:r>
            <w:r>
              <w:t xml:space="preserve"> &lt;Points&gt;</w:t>
            </w:r>
          </w:p>
        </w:tc>
      </w:tr>
      <w:tr w:rsidR="004842C6" w14:paraId="64523DFF" w14:textId="77777777" w:rsidTr="001E2667">
        <w:tc>
          <w:tcPr>
            <w:tcW w:w="9916" w:type="dxa"/>
            <w:gridSpan w:val="3"/>
          </w:tcPr>
          <w:p w14:paraId="4CB93068" w14:textId="61A6F3CF" w:rsidR="004842C6" w:rsidRPr="00B0499C" w:rsidRDefault="004842C6" w:rsidP="001E2667">
            <w:r w:rsidRPr="00B0499C">
              <w:rPr>
                <w:b/>
                <w:bCs/>
              </w:rPr>
              <w:t>En tant que</w:t>
            </w:r>
            <w:r w:rsidRPr="00B0499C">
              <w:t xml:space="preserve"> </w:t>
            </w:r>
            <w:r w:rsidR="00FA3469">
              <w:t>Laeticia</w:t>
            </w:r>
            <w:r w:rsidR="00724D8F">
              <w:t xml:space="preserve"> et Guillaume</w:t>
            </w:r>
          </w:p>
          <w:p w14:paraId="7782EE9A" w14:textId="5AFBF5FC" w:rsidR="004842C6" w:rsidRPr="00FA3469" w:rsidRDefault="00724D8F" w:rsidP="001E2667">
            <w:r>
              <w:rPr>
                <w:b/>
                <w:bCs/>
              </w:rPr>
              <w:t>Nous</w:t>
            </w:r>
            <w:r w:rsidR="004842C6" w:rsidRPr="00B0499C">
              <w:rPr>
                <w:b/>
                <w:bCs/>
              </w:rPr>
              <w:t xml:space="preserve"> souhait</w:t>
            </w:r>
            <w:r>
              <w:rPr>
                <w:b/>
                <w:bCs/>
              </w:rPr>
              <w:t>ons</w:t>
            </w:r>
            <w:r w:rsidR="004842C6" w:rsidRPr="00B0499C">
              <w:t xml:space="preserve"> </w:t>
            </w:r>
            <w:r w:rsidR="00FA3469">
              <w:t>remplir le contrat</w:t>
            </w:r>
          </w:p>
          <w:p w14:paraId="75088E91" w14:textId="261B7778" w:rsidR="004842C6" w:rsidRPr="00FA3469" w:rsidRDefault="004842C6" w:rsidP="001E2667">
            <w:r w:rsidRPr="0076732C">
              <w:rPr>
                <w:b/>
                <w:bCs/>
              </w:rPr>
              <w:t>Afin de</w:t>
            </w:r>
            <w:r w:rsidR="00FA3469">
              <w:rPr>
                <w:b/>
                <w:bCs/>
              </w:rPr>
              <w:t xml:space="preserve"> </w:t>
            </w:r>
            <w:r w:rsidR="00FA3469">
              <w:t>le signer</w:t>
            </w:r>
          </w:p>
        </w:tc>
      </w:tr>
      <w:tr w:rsidR="004842C6" w14:paraId="0CDB0C41" w14:textId="77777777" w:rsidTr="001E2667">
        <w:tc>
          <w:tcPr>
            <w:tcW w:w="9916" w:type="dxa"/>
            <w:gridSpan w:val="3"/>
          </w:tcPr>
          <w:p w14:paraId="42213A13" w14:textId="77777777" w:rsidR="004842C6" w:rsidRPr="0076732C" w:rsidRDefault="004842C6" w:rsidP="001E2667">
            <w:pPr>
              <w:rPr>
                <w:b/>
                <w:bCs/>
              </w:rPr>
            </w:pPr>
            <w:r w:rsidRPr="0076732C">
              <w:rPr>
                <w:b/>
                <w:bCs/>
              </w:rPr>
              <w:t>Critères d’acceptation</w:t>
            </w:r>
          </w:p>
          <w:p w14:paraId="0FBDCDF6" w14:textId="5B202099" w:rsidR="004842C6" w:rsidRPr="00FA3469" w:rsidRDefault="004842C6" w:rsidP="001E2667">
            <w:r w:rsidRPr="0076732C">
              <w:rPr>
                <w:b/>
                <w:bCs/>
              </w:rPr>
              <w:t>Étant donné que</w:t>
            </w:r>
            <w:r w:rsidR="00FA3469">
              <w:rPr>
                <w:b/>
                <w:bCs/>
              </w:rPr>
              <w:t xml:space="preserve"> </w:t>
            </w:r>
            <w:r w:rsidR="0099029A">
              <w:t xml:space="preserve">Céline a défini un contrat </w:t>
            </w:r>
            <w:r w:rsidR="00724D8F">
              <w:t xml:space="preserve">nous </w:t>
            </w:r>
            <w:r w:rsidR="00AD5994">
              <w:t>associant :</w:t>
            </w:r>
          </w:p>
          <w:p w14:paraId="7F930EC9" w14:textId="6687E0A9" w:rsidR="00724D8F" w:rsidRPr="00B0499C" w:rsidRDefault="00AD5994" w:rsidP="00724D8F">
            <w:r>
              <w:rPr>
                <w:noProof/>
              </w:rPr>
              <w:drawing>
                <wp:inline distT="0" distB="0" distL="0" distR="0" wp14:anchorId="05C29627" wp14:editId="34591CE2">
                  <wp:extent cx="6233795" cy="3196383"/>
                  <wp:effectExtent l="0" t="0" r="0" b="444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6"/>
                          <a:stretch>
                            <a:fillRect/>
                          </a:stretch>
                        </pic:blipFill>
                        <pic:spPr>
                          <a:xfrm>
                            <a:off x="0" y="0"/>
                            <a:ext cx="6256677" cy="3208116"/>
                          </a:xfrm>
                          <a:prstGeom prst="rect">
                            <a:avLst/>
                          </a:prstGeom>
                        </pic:spPr>
                      </pic:pic>
                    </a:graphicData>
                  </a:graphic>
                </wp:inline>
              </w:drawing>
            </w:r>
          </w:p>
          <w:p w14:paraId="47AB2C9B" w14:textId="7E3C70D2" w:rsidR="004842C6" w:rsidRPr="00B0499C" w:rsidRDefault="004842C6" w:rsidP="001E2667"/>
        </w:tc>
      </w:tr>
    </w:tbl>
    <w:p w14:paraId="4A71DA33"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26E3F1CD" w14:textId="77777777" w:rsidTr="001E2667">
        <w:tc>
          <w:tcPr>
            <w:tcW w:w="9916" w:type="dxa"/>
            <w:gridSpan w:val="3"/>
          </w:tcPr>
          <w:p w14:paraId="0CCCC666" w14:textId="6C98F3B8" w:rsidR="004842C6" w:rsidRPr="00B0499C" w:rsidRDefault="004842C6" w:rsidP="001E2667">
            <w:r w:rsidRPr="0076732C">
              <w:rPr>
                <w:b/>
                <w:bCs/>
              </w:rPr>
              <w:t>Référence de l’us :</w:t>
            </w:r>
            <w:r>
              <w:t xml:space="preserve"> </w:t>
            </w:r>
            <w:r w:rsidRPr="00B0499C">
              <w:t xml:space="preserve">n° </w:t>
            </w:r>
            <w:r w:rsidR="0099029A">
              <w:t>1</w:t>
            </w:r>
            <w:r w:rsidR="00AD5994">
              <w:t>6</w:t>
            </w:r>
          </w:p>
        </w:tc>
      </w:tr>
      <w:tr w:rsidR="004842C6" w14:paraId="6BB51A85" w14:textId="77777777" w:rsidTr="001E2667">
        <w:tc>
          <w:tcPr>
            <w:tcW w:w="3671" w:type="dxa"/>
          </w:tcPr>
          <w:p w14:paraId="11C00889" w14:textId="7E6B9D8F" w:rsidR="004842C6" w:rsidRPr="0099029A" w:rsidRDefault="004842C6" w:rsidP="001E2667">
            <w:r w:rsidRPr="0076732C">
              <w:rPr>
                <w:b/>
                <w:bCs/>
              </w:rPr>
              <w:t>Titre de l’us :</w:t>
            </w:r>
            <w:r w:rsidR="0099029A">
              <w:rPr>
                <w:b/>
                <w:bCs/>
              </w:rPr>
              <w:t xml:space="preserve"> </w:t>
            </w:r>
            <w:r w:rsidR="00AD5994" w:rsidRPr="00AD5994">
              <w:t>Programmer des sessions</w:t>
            </w:r>
          </w:p>
        </w:tc>
        <w:tc>
          <w:tcPr>
            <w:tcW w:w="3116" w:type="dxa"/>
          </w:tcPr>
          <w:p w14:paraId="0F14390D" w14:textId="70B9C72F" w:rsidR="004842C6" w:rsidRPr="00B0499C" w:rsidRDefault="004842C6" w:rsidP="001E2667">
            <w:r w:rsidRPr="0076732C">
              <w:rPr>
                <w:b/>
                <w:bCs/>
              </w:rPr>
              <w:t>Priorité :</w:t>
            </w:r>
            <w:r>
              <w:t xml:space="preserve"> &lt;</w:t>
            </w:r>
            <w:r w:rsidRPr="00B0499C">
              <w:t>Très haute</w:t>
            </w:r>
            <w:r w:rsidR="0099029A">
              <w:t>&gt;</w:t>
            </w:r>
          </w:p>
        </w:tc>
        <w:tc>
          <w:tcPr>
            <w:tcW w:w="3129" w:type="dxa"/>
          </w:tcPr>
          <w:p w14:paraId="15DD73ED" w14:textId="77777777" w:rsidR="004842C6" w:rsidRPr="00B0499C" w:rsidRDefault="004842C6" w:rsidP="001E2667">
            <w:r w:rsidRPr="0076732C">
              <w:rPr>
                <w:b/>
                <w:bCs/>
              </w:rPr>
              <w:t>Estimation :</w:t>
            </w:r>
            <w:r>
              <w:t xml:space="preserve"> &lt;Points&gt;</w:t>
            </w:r>
          </w:p>
        </w:tc>
      </w:tr>
      <w:tr w:rsidR="004842C6" w14:paraId="5C05803D" w14:textId="77777777" w:rsidTr="001E2667">
        <w:tc>
          <w:tcPr>
            <w:tcW w:w="9916" w:type="dxa"/>
            <w:gridSpan w:val="3"/>
          </w:tcPr>
          <w:p w14:paraId="1DC74ED7" w14:textId="3DFDCD73" w:rsidR="004842C6" w:rsidRPr="00B0499C" w:rsidRDefault="004842C6" w:rsidP="001E2667">
            <w:r w:rsidRPr="00B0499C">
              <w:rPr>
                <w:b/>
                <w:bCs/>
              </w:rPr>
              <w:t>En tant que,</w:t>
            </w:r>
            <w:r w:rsidRPr="00B0499C">
              <w:t xml:space="preserve"> </w:t>
            </w:r>
            <w:r w:rsidR="00AD5994">
              <w:t>Laeticia</w:t>
            </w:r>
          </w:p>
          <w:p w14:paraId="02283E97" w14:textId="1D688C86" w:rsidR="004842C6" w:rsidRPr="00AD5994" w:rsidRDefault="004842C6" w:rsidP="001E2667">
            <w:r w:rsidRPr="00B0499C">
              <w:rPr>
                <w:b/>
                <w:bCs/>
              </w:rPr>
              <w:t>Je souhaite</w:t>
            </w:r>
            <w:r w:rsidR="00724D8F">
              <w:rPr>
                <w:b/>
                <w:bCs/>
              </w:rPr>
              <w:t xml:space="preserve"> </w:t>
            </w:r>
            <w:r w:rsidR="00AD5994">
              <w:t>programmer des sessions de mentorat</w:t>
            </w:r>
          </w:p>
          <w:p w14:paraId="5CF5C7F9" w14:textId="0EF98E4E" w:rsidR="004842C6" w:rsidRPr="0099029A" w:rsidRDefault="004842C6" w:rsidP="001E2667">
            <w:r w:rsidRPr="0076732C">
              <w:rPr>
                <w:b/>
                <w:bCs/>
              </w:rPr>
              <w:t>Afin d</w:t>
            </w:r>
            <w:r w:rsidR="0099029A">
              <w:rPr>
                <w:b/>
                <w:bCs/>
              </w:rPr>
              <w:t xml:space="preserve">e </w:t>
            </w:r>
            <w:r w:rsidR="00AD5994" w:rsidRPr="00AD5994">
              <w:t xml:space="preserve">proposer des dates de sessions </w:t>
            </w:r>
            <w:r w:rsidR="00AD5994">
              <w:t>à Guillaume</w:t>
            </w:r>
            <w:r w:rsidR="00135802">
              <w:t xml:space="preserve"> et de commencer le mentorat</w:t>
            </w:r>
          </w:p>
        </w:tc>
      </w:tr>
      <w:tr w:rsidR="004842C6" w14:paraId="5369CAFC" w14:textId="77777777" w:rsidTr="001E2667">
        <w:tc>
          <w:tcPr>
            <w:tcW w:w="9916" w:type="dxa"/>
            <w:gridSpan w:val="3"/>
          </w:tcPr>
          <w:p w14:paraId="5A157A67" w14:textId="1B5F3099" w:rsidR="004842C6" w:rsidRDefault="004842C6" w:rsidP="001E2667">
            <w:pPr>
              <w:rPr>
                <w:b/>
                <w:bCs/>
              </w:rPr>
            </w:pPr>
            <w:r w:rsidRPr="0076732C">
              <w:rPr>
                <w:b/>
                <w:bCs/>
              </w:rPr>
              <w:t>Critères d’acceptation</w:t>
            </w:r>
          </w:p>
          <w:p w14:paraId="05059DE2" w14:textId="714CC241" w:rsidR="004842C6" w:rsidRPr="0076732C" w:rsidRDefault="004842C6" w:rsidP="001E2667">
            <w:r w:rsidRPr="0076732C">
              <w:rPr>
                <w:b/>
                <w:bCs/>
              </w:rPr>
              <w:t>Étant donné que</w:t>
            </w:r>
            <w:r w:rsidR="0099029A">
              <w:rPr>
                <w:b/>
                <w:bCs/>
              </w:rPr>
              <w:t xml:space="preserve"> </w:t>
            </w:r>
            <w:r w:rsidR="00135802">
              <w:t>le contrat est valide</w:t>
            </w:r>
          </w:p>
          <w:p w14:paraId="6A38A0C2" w14:textId="77777777" w:rsidR="00135802" w:rsidRDefault="004842C6" w:rsidP="001E2667">
            <w:r w:rsidRPr="0076732C">
              <w:rPr>
                <w:b/>
                <w:bCs/>
              </w:rPr>
              <w:t>Lorsque</w:t>
            </w:r>
            <w:r w:rsidRPr="0076732C">
              <w:t xml:space="preserve"> </w:t>
            </w:r>
            <w:r w:rsidR="00135802">
              <w:t>je clique sur le lien « programmer des sessions »</w:t>
            </w:r>
          </w:p>
          <w:p w14:paraId="1EB9A7DF" w14:textId="377F1775" w:rsidR="004842C6" w:rsidRPr="0099029A" w:rsidRDefault="00135802" w:rsidP="001E2667">
            <w:r w:rsidRPr="0076732C">
              <w:rPr>
                <w:b/>
                <w:bCs/>
              </w:rPr>
              <w:t>Alors</w:t>
            </w:r>
            <w:r>
              <w:rPr>
                <w:b/>
                <w:bCs/>
              </w:rPr>
              <w:t xml:space="preserve"> </w:t>
            </w:r>
            <w:r>
              <w:t>l’application</w:t>
            </w:r>
            <w:r w:rsidR="0099029A">
              <w:t xml:space="preserve"> affiche </w:t>
            </w:r>
            <w:r>
              <w:t>un agenda et propose des dates en fonction de de la fréquence définie dans le contrat</w:t>
            </w:r>
            <w:r w:rsidR="008D3C0F">
              <w:t xml:space="preserve"> et tenant compte des dates d’autres sessions déjà programmées pour moi et Guillaume. L’application interdit de programmer une session sur un créneau déjà réservé. </w:t>
            </w:r>
          </w:p>
        </w:tc>
      </w:tr>
    </w:tbl>
    <w:p w14:paraId="172DAB86" w14:textId="77777777" w:rsidR="000F14E5" w:rsidRDefault="000F14E5"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4CA51719" w14:textId="77777777" w:rsidTr="001E2667">
        <w:tc>
          <w:tcPr>
            <w:tcW w:w="9916" w:type="dxa"/>
            <w:gridSpan w:val="3"/>
          </w:tcPr>
          <w:p w14:paraId="50684ED5" w14:textId="4E8E9AC7" w:rsidR="004842C6" w:rsidRPr="00B0499C" w:rsidRDefault="004842C6" w:rsidP="001E2667">
            <w:r w:rsidRPr="0076732C">
              <w:rPr>
                <w:b/>
                <w:bCs/>
              </w:rPr>
              <w:t>Référence de l’us :</w:t>
            </w:r>
            <w:r>
              <w:t xml:space="preserve"> </w:t>
            </w:r>
            <w:r w:rsidRPr="00B0499C">
              <w:t>n°</w:t>
            </w:r>
            <w:r w:rsidR="00135802">
              <w:t xml:space="preserve"> 17</w:t>
            </w:r>
          </w:p>
        </w:tc>
      </w:tr>
      <w:tr w:rsidR="004842C6" w14:paraId="778A89DC" w14:textId="77777777" w:rsidTr="001E2667">
        <w:tc>
          <w:tcPr>
            <w:tcW w:w="3671" w:type="dxa"/>
          </w:tcPr>
          <w:p w14:paraId="7473EC20" w14:textId="362820D1" w:rsidR="004842C6" w:rsidRPr="00135802" w:rsidRDefault="004842C6" w:rsidP="001E2667">
            <w:r w:rsidRPr="0076732C">
              <w:rPr>
                <w:b/>
                <w:bCs/>
              </w:rPr>
              <w:t>Titre de l’us :</w:t>
            </w:r>
            <w:r w:rsidR="00135802">
              <w:rPr>
                <w:b/>
                <w:bCs/>
              </w:rPr>
              <w:t xml:space="preserve"> </w:t>
            </w:r>
            <w:r w:rsidR="00135802">
              <w:t>Consulter mes sessions</w:t>
            </w:r>
          </w:p>
        </w:tc>
        <w:tc>
          <w:tcPr>
            <w:tcW w:w="3116" w:type="dxa"/>
          </w:tcPr>
          <w:p w14:paraId="1E3683DC" w14:textId="4BBA85F6" w:rsidR="004842C6" w:rsidRPr="00B0499C" w:rsidRDefault="004842C6" w:rsidP="001E2667">
            <w:r w:rsidRPr="0076732C">
              <w:rPr>
                <w:b/>
                <w:bCs/>
              </w:rPr>
              <w:t>Priorité :</w:t>
            </w:r>
            <w:r>
              <w:t xml:space="preserve"> &lt;</w:t>
            </w:r>
            <w:r w:rsidRPr="00B0499C">
              <w:t>Très haute</w:t>
            </w:r>
            <w:r w:rsidR="00135802">
              <w:t>&gt;</w:t>
            </w:r>
            <w:r>
              <w:t>,</w:t>
            </w:r>
          </w:p>
        </w:tc>
        <w:tc>
          <w:tcPr>
            <w:tcW w:w="3129" w:type="dxa"/>
          </w:tcPr>
          <w:p w14:paraId="2C6D48B1" w14:textId="77777777" w:rsidR="004842C6" w:rsidRPr="00B0499C" w:rsidRDefault="004842C6" w:rsidP="001E2667">
            <w:r w:rsidRPr="0076732C">
              <w:rPr>
                <w:b/>
                <w:bCs/>
              </w:rPr>
              <w:t>Estimation :</w:t>
            </w:r>
            <w:r>
              <w:t xml:space="preserve"> &lt;Points&gt;</w:t>
            </w:r>
          </w:p>
        </w:tc>
      </w:tr>
      <w:tr w:rsidR="004842C6" w14:paraId="726DB377" w14:textId="77777777" w:rsidTr="001E2667">
        <w:tc>
          <w:tcPr>
            <w:tcW w:w="9916" w:type="dxa"/>
            <w:gridSpan w:val="3"/>
          </w:tcPr>
          <w:p w14:paraId="18D7BBC7" w14:textId="6DECF156" w:rsidR="004842C6" w:rsidRPr="00B0499C" w:rsidRDefault="004842C6" w:rsidP="001E2667">
            <w:r w:rsidRPr="00B0499C">
              <w:rPr>
                <w:b/>
                <w:bCs/>
              </w:rPr>
              <w:t>En tant que</w:t>
            </w:r>
            <w:r w:rsidR="00135802">
              <w:rPr>
                <w:b/>
                <w:bCs/>
              </w:rPr>
              <w:t xml:space="preserve"> </w:t>
            </w:r>
            <w:r w:rsidR="00135802" w:rsidRPr="00135802">
              <w:t>Guillaume</w:t>
            </w:r>
          </w:p>
          <w:p w14:paraId="274B88B4" w14:textId="4C9BFF38" w:rsidR="004842C6" w:rsidRPr="00B0499C" w:rsidRDefault="004842C6" w:rsidP="001E2667">
            <w:r w:rsidRPr="00B0499C">
              <w:rPr>
                <w:b/>
                <w:bCs/>
              </w:rPr>
              <w:t>Je souhaite,</w:t>
            </w:r>
            <w:r w:rsidRPr="00B0499C">
              <w:t xml:space="preserve"> </w:t>
            </w:r>
            <w:r w:rsidR="00135802">
              <w:t>Consulter mes sessions</w:t>
            </w:r>
          </w:p>
          <w:p w14:paraId="17C818D7" w14:textId="1B429682" w:rsidR="004842C6" w:rsidRPr="00B0499C" w:rsidRDefault="004842C6" w:rsidP="001E2667">
            <w:r w:rsidRPr="0076732C">
              <w:rPr>
                <w:b/>
                <w:bCs/>
              </w:rPr>
              <w:t>Afin de</w:t>
            </w:r>
            <w:r w:rsidR="00135802">
              <w:rPr>
                <w:b/>
                <w:bCs/>
              </w:rPr>
              <w:t xml:space="preserve"> </w:t>
            </w:r>
            <w:r w:rsidR="008D3C0F" w:rsidRPr="00135802">
              <w:t>Vérifier</w:t>
            </w:r>
            <w:r w:rsidR="00135802" w:rsidRPr="00135802">
              <w:t xml:space="preserve"> mes disponibilités</w:t>
            </w:r>
          </w:p>
        </w:tc>
      </w:tr>
      <w:tr w:rsidR="004842C6" w14:paraId="3ED24468" w14:textId="77777777" w:rsidTr="001E2667">
        <w:tc>
          <w:tcPr>
            <w:tcW w:w="9916" w:type="dxa"/>
            <w:gridSpan w:val="3"/>
          </w:tcPr>
          <w:p w14:paraId="758AC161" w14:textId="77777777" w:rsidR="004842C6" w:rsidRPr="0076732C" w:rsidRDefault="004842C6" w:rsidP="001E2667">
            <w:pPr>
              <w:rPr>
                <w:b/>
                <w:bCs/>
              </w:rPr>
            </w:pPr>
            <w:r w:rsidRPr="0076732C">
              <w:rPr>
                <w:b/>
                <w:bCs/>
              </w:rPr>
              <w:t>Critères d’acceptation</w:t>
            </w:r>
          </w:p>
          <w:p w14:paraId="6729AED5" w14:textId="55F565AB" w:rsidR="004842C6" w:rsidRPr="00135802" w:rsidRDefault="004842C6" w:rsidP="001E2667">
            <w:r w:rsidRPr="0076732C">
              <w:rPr>
                <w:b/>
                <w:bCs/>
              </w:rPr>
              <w:t xml:space="preserve">Étant donné </w:t>
            </w:r>
            <w:r w:rsidRPr="00135802">
              <w:t>que</w:t>
            </w:r>
            <w:r w:rsidR="00135802" w:rsidRPr="00135802">
              <w:t xml:space="preserve"> j’ai été notifié que Laeticia </w:t>
            </w:r>
            <w:r w:rsidR="00135802">
              <w:t xml:space="preserve">a programmé des sessions </w:t>
            </w:r>
          </w:p>
          <w:p w14:paraId="45250050" w14:textId="6A9C968C" w:rsidR="004842C6" w:rsidRPr="00135802" w:rsidRDefault="004842C6" w:rsidP="001E2667">
            <w:r w:rsidRPr="0076732C">
              <w:rPr>
                <w:b/>
                <w:bCs/>
              </w:rPr>
              <w:lastRenderedPageBreak/>
              <w:t>Lorsque</w:t>
            </w:r>
            <w:r w:rsidR="00135802">
              <w:rPr>
                <w:b/>
                <w:bCs/>
              </w:rPr>
              <w:t xml:space="preserve"> </w:t>
            </w:r>
            <w:r w:rsidR="00135802">
              <w:t>je clique sur le lien « Consulter mes sessions »</w:t>
            </w:r>
          </w:p>
          <w:p w14:paraId="3789DC39" w14:textId="7FED71EC" w:rsidR="004842C6" w:rsidRPr="008D3C0F" w:rsidRDefault="004842C6" w:rsidP="001E2667">
            <w:r w:rsidRPr="0076732C">
              <w:rPr>
                <w:b/>
                <w:bCs/>
              </w:rPr>
              <w:t>Alors</w:t>
            </w:r>
            <w:r w:rsidR="008D3C0F">
              <w:rPr>
                <w:b/>
                <w:bCs/>
              </w:rPr>
              <w:t xml:space="preserve"> </w:t>
            </w:r>
            <w:r w:rsidR="008D3C0F">
              <w:t>l’application affiche un agenda mettant en évidence les dates programmées par Laeticia et les dates d’autres sessions déjà programmées</w:t>
            </w:r>
          </w:p>
        </w:tc>
      </w:tr>
    </w:tbl>
    <w:p w14:paraId="2397317C" w14:textId="77777777" w:rsidR="004842C6" w:rsidRDefault="004842C6" w:rsidP="004842C6"/>
    <w:tbl>
      <w:tblPr>
        <w:tblStyle w:val="Grilledutableau"/>
        <w:tblW w:w="0" w:type="auto"/>
        <w:tblInd w:w="-5" w:type="dxa"/>
        <w:tblLook w:val="04A0" w:firstRow="1" w:lastRow="0" w:firstColumn="1" w:lastColumn="0" w:noHBand="0" w:noVBand="1"/>
      </w:tblPr>
      <w:tblGrid>
        <w:gridCol w:w="3671"/>
        <w:gridCol w:w="3116"/>
        <w:gridCol w:w="3129"/>
      </w:tblGrid>
      <w:tr w:rsidR="004842C6" w14:paraId="3C4F6D7D" w14:textId="77777777" w:rsidTr="001E2667">
        <w:tc>
          <w:tcPr>
            <w:tcW w:w="9916" w:type="dxa"/>
            <w:gridSpan w:val="3"/>
          </w:tcPr>
          <w:p w14:paraId="7A522481" w14:textId="3B80F8EC" w:rsidR="004842C6" w:rsidRPr="00B0499C" w:rsidRDefault="004842C6" w:rsidP="001E2667">
            <w:r w:rsidRPr="0076732C">
              <w:rPr>
                <w:b/>
                <w:bCs/>
              </w:rPr>
              <w:t>Référence de l’us :</w:t>
            </w:r>
            <w:r>
              <w:t xml:space="preserve"> </w:t>
            </w:r>
            <w:r w:rsidRPr="00B0499C">
              <w:t xml:space="preserve">n° </w:t>
            </w:r>
            <w:r w:rsidR="008D3C0F">
              <w:t>18</w:t>
            </w:r>
          </w:p>
        </w:tc>
      </w:tr>
      <w:tr w:rsidR="004842C6" w14:paraId="20B92FD5" w14:textId="77777777" w:rsidTr="001E2667">
        <w:tc>
          <w:tcPr>
            <w:tcW w:w="3671" w:type="dxa"/>
          </w:tcPr>
          <w:p w14:paraId="4E281B5E" w14:textId="17119A71" w:rsidR="004842C6" w:rsidRPr="008D3C0F" w:rsidRDefault="004842C6" w:rsidP="001E2667">
            <w:r w:rsidRPr="0076732C">
              <w:rPr>
                <w:b/>
                <w:bCs/>
              </w:rPr>
              <w:t>Titre de l’us :</w:t>
            </w:r>
            <w:r w:rsidR="008D3C0F">
              <w:rPr>
                <w:b/>
                <w:bCs/>
              </w:rPr>
              <w:t xml:space="preserve"> </w:t>
            </w:r>
            <w:r w:rsidR="008D3C0F">
              <w:t>Demander modification (de session)</w:t>
            </w:r>
          </w:p>
        </w:tc>
        <w:tc>
          <w:tcPr>
            <w:tcW w:w="3116" w:type="dxa"/>
          </w:tcPr>
          <w:p w14:paraId="73AEBF82" w14:textId="51FBD169" w:rsidR="004842C6" w:rsidRPr="00B0499C" w:rsidRDefault="004842C6" w:rsidP="001E2667">
            <w:r w:rsidRPr="0076732C">
              <w:rPr>
                <w:b/>
                <w:bCs/>
              </w:rPr>
              <w:t>Priorité :</w:t>
            </w:r>
            <w:r>
              <w:t xml:space="preserve"> &lt;</w:t>
            </w:r>
            <w:r w:rsidRPr="00B0499C">
              <w:t>Très haute</w:t>
            </w:r>
            <w:r w:rsidR="000F14E5">
              <w:t xml:space="preserve"> </w:t>
            </w:r>
            <w:r>
              <w:t>&gt;</w:t>
            </w:r>
          </w:p>
        </w:tc>
        <w:tc>
          <w:tcPr>
            <w:tcW w:w="3129" w:type="dxa"/>
          </w:tcPr>
          <w:p w14:paraId="11F5E0AE" w14:textId="77777777" w:rsidR="004842C6" w:rsidRPr="00B0499C" w:rsidRDefault="004842C6" w:rsidP="001E2667">
            <w:r w:rsidRPr="0076732C">
              <w:rPr>
                <w:b/>
                <w:bCs/>
              </w:rPr>
              <w:t>Estimation :</w:t>
            </w:r>
            <w:r>
              <w:t xml:space="preserve"> &lt;Points&gt;</w:t>
            </w:r>
          </w:p>
        </w:tc>
      </w:tr>
      <w:tr w:rsidR="004842C6" w14:paraId="2CB73746" w14:textId="77777777" w:rsidTr="001E2667">
        <w:tc>
          <w:tcPr>
            <w:tcW w:w="9916" w:type="dxa"/>
            <w:gridSpan w:val="3"/>
          </w:tcPr>
          <w:p w14:paraId="7B6CAFD4" w14:textId="177B767C" w:rsidR="004842C6" w:rsidRPr="00B0499C" w:rsidRDefault="004842C6" w:rsidP="001E2667">
            <w:r w:rsidRPr="00B0499C">
              <w:rPr>
                <w:b/>
                <w:bCs/>
              </w:rPr>
              <w:t>En tant que,</w:t>
            </w:r>
            <w:r w:rsidRPr="00B0499C">
              <w:t xml:space="preserve"> </w:t>
            </w:r>
            <w:r w:rsidR="008D3C0F">
              <w:t>Guillaume</w:t>
            </w:r>
          </w:p>
          <w:p w14:paraId="13A253BA" w14:textId="3F421E63" w:rsidR="004842C6" w:rsidRPr="008D3C0F" w:rsidRDefault="004842C6" w:rsidP="001E2667">
            <w:r w:rsidRPr="00B0499C">
              <w:rPr>
                <w:b/>
                <w:bCs/>
              </w:rPr>
              <w:t>Je souhaite</w:t>
            </w:r>
            <w:r w:rsidR="008D3C0F">
              <w:rPr>
                <w:b/>
                <w:bCs/>
              </w:rPr>
              <w:t xml:space="preserve"> </w:t>
            </w:r>
            <w:r w:rsidR="008D3C0F">
              <w:t>demander de modifier une session</w:t>
            </w:r>
          </w:p>
          <w:p w14:paraId="5572B5D9" w14:textId="2B2B82B5" w:rsidR="004842C6" w:rsidRPr="008D3C0F" w:rsidRDefault="004842C6" w:rsidP="001E2667">
            <w:r w:rsidRPr="0076732C">
              <w:rPr>
                <w:b/>
                <w:bCs/>
              </w:rPr>
              <w:t>Afin d</w:t>
            </w:r>
            <w:r w:rsidR="008D3C0F">
              <w:rPr>
                <w:b/>
                <w:bCs/>
              </w:rPr>
              <w:t>’</w:t>
            </w:r>
            <w:r w:rsidR="008D3C0F">
              <w:t>être disponible</w:t>
            </w:r>
          </w:p>
        </w:tc>
      </w:tr>
      <w:tr w:rsidR="004842C6" w14:paraId="06E2EAC6" w14:textId="77777777" w:rsidTr="001E2667">
        <w:tc>
          <w:tcPr>
            <w:tcW w:w="9916" w:type="dxa"/>
            <w:gridSpan w:val="3"/>
          </w:tcPr>
          <w:p w14:paraId="0BD0526C" w14:textId="0ADC50F1" w:rsidR="004842C6" w:rsidRDefault="004842C6" w:rsidP="001E2667">
            <w:pPr>
              <w:rPr>
                <w:b/>
                <w:bCs/>
              </w:rPr>
            </w:pPr>
            <w:r w:rsidRPr="0076732C">
              <w:rPr>
                <w:b/>
                <w:bCs/>
              </w:rPr>
              <w:t>Critères d’acceptation</w:t>
            </w:r>
          </w:p>
          <w:p w14:paraId="4119D351" w14:textId="77777777" w:rsidR="00CC3603" w:rsidRPr="0076732C" w:rsidRDefault="00CC3603" w:rsidP="001E2667">
            <w:pPr>
              <w:rPr>
                <w:b/>
                <w:bCs/>
              </w:rPr>
            </w:pPr>
          </w:p>
          <w:p w14:paraId="51F6B27B" w14:textId="636CD2A0" w:rsidR="004842C6" w:rsidRPr="008D3C0F" w:rsidRDefault="004842C6" w:rsidP="001E2667">
            <w:r w:rsidRPr="0076732C">
              <w:rPr>
                <w:b/>
                <w:bCs/>
              </w:rPr>
              <w:t>Étant donné que</w:t>
            </w:r>
            <w:r w:rsidR="008D3C0F">
              <w:rPr>
                <w:b/>
                <w:bCs/>
              </w:rPr>
              <w:t xml:space="preserve"> </w:t>
            </w:r>
            <w:r w:rsidR="008D3C0F">
              <w:t>j’ai consulté mes sessions</w:t>
            </w:r>
          </w:p>
          <w:p w14:paraId="0029E9D6" w14:textId="7048EF66" w:rsidR="004842C6" w:rsidRPr="008D3C0F" w:rsidRDefault="004842C6" w:rsidP="001E2667">
            <w:r w:rsidRPr="0076732C">
              <w:rPr>
                <w:b/>
                <w:bCs/>
              </w:rPr>
              <w:t>Lorsque</w:t>
            </w:r>
            <w:r w:rsidR="008D3C0F">
              <w:rPr>
                <w:b/>
                <w:bCs/>
              </w:rPr>
              <w:t xml:space="preserve"> </w:t>
            </w:r>
            <w:r w:rsidR="008D3C0F">
              <w:t>je clique sur le lien « Demander modification »</w:t>
            </w:r>
            <w:r w:rsidR="00CC3603">
              <w:t xml:space="preserve"> en menu contextuel de la date concernée</w:t>
            </w:r>
          </w:p>
          <w:p w14:paraId="412BB461" w14:textId="77777777" w:rsidR="004842C6" w:rsidRDefault="004842C6" w:rsidP="001E2667">
            <w:r w:rsidRPr="0076732C">
              <w:rPr>
                <w:b/>
                <w:bCs/>
              </w:rPr>
              <w:t>Alors</w:t>
            </w:r>
            <w:r w:rsidR="008D3C0F">
              <w:rPr>
                <w:b/>
                <w:bCs/>
              </w:rPr>
              <w:t xml:space="preserve"> </w:t>
            </w:r>
            <w:r w:rsidR="008D3C0F">
              <w:t>l’application</w:t>
            </w:r>
            <w:r w:rsidR="005C1920">
              <w:t xml:space="preserve"> </w:t>
            </w:r>
            <w:r w:rsidR="00CC3603">
              <w:t>me demande de confirmer</w:t>
            </w:r>
          </w:p>
          <w:p w14:paraId="3F64E1E3" w14:textId="77777777" w:rsidR="00CC3603" w:rsidRDefault="00CC3603" w:rsidP="001E2667"/>
          <w:p w14:paraId="384D9B96" w14:textId="3DD7DA6E" w:rsidR="00CC3603" w:rsidRPr="008D3C0F" w:rsidRDefault="00CC3603" w:rsidP="00CC3603">
            <w:r w:rsidRPr="0076732C">
              <w:rPr>
                <w:b/>
                <w:bCs/>
              </w:rPr>
              <w:t>Étant donné que</w:t>
            </w:r>
            <w:r>
              <w:rPr>
                <w:b/>
                <w:bCs/>
              </w:rPr>
              <w:t xml:space="preserve"> </w:t>
            </w:r>
            <w:r>
              <w:t>j’ai demandé une modification de date de session</w:t>
            </w:r>
          </w:p>
          <w:p w14:paraId="14568D4E" w14:textId="08517237" w:rsidR="00CC3603" w:rsidRPr="008D3C0F" w:rsidRDefault="00CC3603" w:rsidP="00CC3603">
            <w:r w:rsidRPr="0076732C">
              <w:rPr>
                <w:b/>
                <w:bCs/>
              </w:rPr>
              <w:t>Lorsque</w:t>
            </w:r>
            <w:r>
              <w:rPr>
                <w:b/>
                <w:bCs/>
              </w:rPr>
              <w:t xml:space="preserve"> </w:t>
            </w:r>
            <w:r>
              <w:t>je clique le bouton « Confirmer »</w:t>
            </w:r>
          </w:p>
          <w:p w14:paraId="62FC5F5A" w14:textId="026858AD" w:rsidR="00CC3603" w:rsidRPr="008D3C0F" w:rsidRDefault="00CC3603" w:rsidP="00CC3603">
            <w:r w:rsidRPr="0076732C">
              <w:rPr>
                <w:b/>
                <w:bCs/>
              </w:rPr>
              <w:t>Alors</w:t>
            </w:r>
            <w:r>
              <w:rPr>
                <w:b/>
                <w:bCs/>
              </w:rPr>
              <w:t xml:space="preserve"> </w:t>
            </w:r>
            <w:r>
              <w:t>l’application me notifie que ma demande est en attente de traitement par Laeticia et notifiera Laeticia.</w:t>
            </w:r>
          </w:p>
        </w:tc>
      </w:tr>
    </w:tbl>
    <w:p w14:paraId="03377B9F" w14:textId="588B7E9F" w:rsidR="00FE4A78" w:rsidRDefault="00FE4A78" w:rsidP="00FE4A78">
      <w:pPr>
        <w:pBdr>
          <w:top w:val="nil"/>
          <w:left w:val="nil"/>
          <w:bottom w:val="nil"/>
          <w:right w:val="nil"/>
          <w:between w:val="nil"/>
        </w:pBdr>
        <w:rPr>
          <w:iCs/>
        </w:rPr>
      </w:pPr>
    </w:p>
    <w:tbl>
      <w:tblPr>
        <w:tblStyle w:val="Grilledutableau"/>
        <w:tblW w:w="0" w:type="auto"/>
        <w:tblInd w:w="-5" w:type="dxa"/>
        <w:tblLook w:val="04A0" w:firstRow="1" w:lastRow="0" w:firstColumn="1" w:lastColumn="0" w:noHBand="0" w:noVBand="1"/>
      </w:tblPr>
      <w:tblGrid>
        <w:gridCol w:w="3671"/>
        <w:gridCol w:w="3116"/>
        <w:gridCol w:w="3129"/>
      </w:tblGrid>
      <w:tr w:rsidR="008D59C6" w:rsidRPr="00B0499C" w14:paraId="5C0620F5" w14:textId="77777777" w:rsidTr="001E2667">
        <w:tc>
          <w:tcPr>
            <w:tcW w:w="9916" w:type="dxa"/>
            <w:gridSpan w:val="3"/>
          </w:tcPr>
          <w:p w14:paraId="70933FDE" w14:textId="04B39D6B" w:rsidR="008D59C6" w:rsidRPr="00B0499C" w:rsidRDefault="008D59C6" w:rsidP="001E2667">
            <w:r w:rsidRPr="0076732C">
              <w:rPr>
                <w:b/>
                <w:bCs/>
              </w:rPr>
              <w:t>Référence de l’us :</w:t>
            </w:r>
            <w:r>
              <w:t xml:space="preserve"> </w:t>
            </w:r>
            <w:r w:rsidRPr="00B0499C">
              <w:t xml:space="preserve">n° </w:t>
            </w:r>
            <w:r>
              <w:t>19</w:t>
            </w:r>
          </w:p>
        </w:tc>
      </w:tr>
      <w:tr w:rsidR="008D59C6" w:rsidRPr="00B0499C" w14:paraId="352837BF" w14:textId="77777777" w:rsidTr="001E2667">
        <w:tc>
          <w:tcPr>
            <w:tcW w:w="3671" w:type="dxa"/>
          </w:tcPr>
          <w:p w14:paraId="722B33D6" w14:textId="354CDAFE" w:rsidR="008D59C6" w:rsidRPr="008D3C0F" w:rsidRDefault="008D59C6" w:rsidP="001E2667">
            <w:r w:rsidRPr="0076732C">
              <w:rPr>
                <w:b/>
                <w:bCs/>
              </w:rPr>
              <w:t>Titre de l’us :</w:t>
            </w:r>
            <w:r>
              <w:rPr>
                <w:b/>
                <w:bCs/>
              </w:rPr>
              <w:t xml:space="preserve"> </w:t>
            </w:r>
            <w:r>
              <w:t>Evaluer ses sentiments</w:t>
            </w:r>
          </w:p>
        </w:tc>
        <w:tc>
          <w:tcPr>
            <w:tcW w:w="3116" w:type="dxa"/>
          </w:tcPr>
          <w:p w14:paraId="7E709AF7" w14:textId="68D6994E" w:rsidR="008D59C6" w:rsidRPr="00B0499C" w:rsidRDefault="008D59C6" w:rsidP="001E2667">
            <w:r w:rsidRPr="0076732C">
              <w:rPr>
                <w:b/>
                <w:bCs/>
              </w:rPr>
              <w:t>Priorité :</w:t>
            </w:r>
            <w:r>
              <w:t xml:space="preserve"> &lt;</w:t>
            </w:r>
            <w:r w:rsidRPr="00B0499C">
              <w:t>Très haute</w:t>
            </w:r>
            <w:r w:rsidR="000F14E5">
              <w:t xml:space="preserve"> </w:t>
            </w:r>
            <w:r>
              <w:t>&gt;</w:t>
            </w:r>
          </w:p>
        </w:tc>
        <w:tc>
          <w:tcPr>
            <w:tcW w:w="3129" w:type="dxa"/>
          </w:tcPr>
          <w:p w14:paraId="40F5EA3F" w14:textId="77777777" w:rsidR="008D59C6" w:rsidRPr="00B0499C" w:rsidRDefault="008D59C6" w:rsidP="001E2667">
            <w:r w:rsidRPr="0076732C">
              <w:rPr>
                <w:b/>
                <w:bCs/>
              </w:rPr>
              <w:t>Estimation :</w:t>
            </w:r>
            <w:r>
              <w:t xml:space="preserve"> &lt;Points&gt;</w:t>
            </w:r>
          </w:p>
        </w:tc>
      </w:tr>
      <w:tr w:rsidR="008D59C6" w:rsidRPr="008D3C0F" w14:paraId="616E393B" w14:textId="77777777" w:rsidTr="001E2667">
        <w:tc>
          <w:tcPr>
            <w:tcW w:w="9916" w:type="dxa"/>
            <w:gridSpan w:val="3"/>
          </w:tcPr>
          <w:p w14:paraId="62EF7174" w14:textId="77777777" w:rsidR="008D59C6" w:rsidRPr="00B0499C" w:rsidRDefault="008D59C6" w:rsidP="001E2667">
            <w:r w:rsidRPr="00B0499C">
              <w:rPr>
                <w:b/>
                <w:bCs/>
              </w:rPr>
              <w:t>En tant que,</w:t>
            </w:r>
            <w:r w:rsidRPr="00B0499C">
              <w:t xml:space="preserve"> </w:t>
            </w:r>
            <w:r>
              <w:t>Guillaume</w:t>
            </w:r>
          </w:p>
          <w:p w14:paraId="16E04B88" w14:textId="2029DD52" w:rsidR="008D59C6" w:rsidRPr="008D3C0F" w:rsidRDefault="008D59C6" w:rsidP="001E2667">
            <w:r w:rsidRPr="00B0499C">
              <w:rPr>
                <w:b/>
                <w:bCs/>
              </w:rPr>
              <w:t>Je souhaite</w:t>
            </w:r>
            <w:r>
              <w:rPr>
                <w:b/>
                <w:bCs/>
              </w:rPr>
              <w:t xml:space="preserve"> </w:t>
            </w:r>
            <w:r>
              <w:t>donner mes sentiments</w:t>
            </w:r>
          </w:p>
          <w:p w14:paraId="35BE5276" w14:textId="0FB388BC" w:rsidR="008D59C6" w:rsidRPr="008D3C0F" w:rsidRDefault="008D59C6" w:rsidP="001E2667">
            <w:r w:rsidRPr="0076732C">
              <w:rPr>
                <w:b/>
                <w:bCs/>
              </w:rPr>
              <w:t>Afin d</w:t>
            </w:r>
            <w:r>
              <w:rPr>
                <w:b/>
                <w:bCs/>
              </w:rPr>
              <w:t>’</w:t>
            </w:r>
            <w:r w:rsidRPr="008D59C6">
              <w:t>évaluer la relation de mentorat</w:t>
            </w:r>
          </w:p>
        </w:tc>
      </w:tr>
      <w:tr w:rsidR="008D59C6" w:rsidRPr="008D3C0F" w14:paraId="19709662" w14:textId="77777777" w:rsidTr="001E2667">
        <w:tc>
          <w:tcPr>
            <w:tcW w:w="9916" w:type="dxa"/>
            <w:gridSpan w:val="3"/>
          </w:tcPr>
          <w:p w14:paraId="5C966765" w14:textId="77777777" w:rsidR="008D59C6" w:rsidRPr="0076732C" w:rsidRDefault="008D59C6" w:rsidP="001E2667">
            <w:pPr>
              <w:rPr>
                <w:b/>
                <w:bCs/>
              </w:rPr>
            </w:pPr>
            <w:r w:rsidRPr="0076732C">
              <w:rPr>
                <w:b/>
                <w:bCs/>
              </w:rPr>
              <w:t>Critères d’acceptation</w:t>
            </w:r>
          </w:p>
          <w:p w14:paraId="11097B2A" w14:textId="0171424F" w:rsidR="008D59C6" w:rsidRPr="008D3C0F" w:rsidRDefault="008D59C6" w:rsidP="001E2667">
            <w:r w:rsidRPr="0076732C">
              <w:rPr>
                <w:b/>
                <w:bCs/>
              </w:rPr>
              <w:t>Étant donné que</w:t>
            </w:r>
            <w:r>
              <w:rPr>
                <w:b/>
                <w:bCs/>
              </w:rPr>
              <w:t xml:space="preserve"> </w:t>
            </w:r>
            <w:r>
              <w:t>j’ai eu une session avec Laeticia</w:t>
            </w:r>
          </w:p>
          <w:p w14:paraId="33C6BC32" w14:textId="34EF270D" w:rsidR="008D59C6" w:rsidRPr="008D3C0F" w:rsidRDefault="008D59C6" w:rsidP="001E2667">
            <w:r w:rsidRPr="0076732C">
              <w:rPr>
                <w:b/>
                <w:bCs/>
              </w:rPr>
              <w:t>Lorsque</w:t>
            </w:r>
            <w:r>
              <w:rPr>
                <w:b/>
                <w:bCs/>
              </w:rPr>
              <w:t xml:space="preserve"> </w:t>
            </w:r>
            <w:r>
              <w:t>je clique sur le lien « Evaluer mes sentiments »</w:t>
            </w:r>
          </w:p>
          <w:p w14:paraId="6A2E9E02" w14:textId="54B68F7C" w:rsidR="008D59C6" w:rsidRPr="008D3C0F" w:rsidRDefault="008D59C6" w:rsidP="001E2667">
            <w:r w:rsidRPr="0076732C">
              <w:rPr>
                <w:b/>
                <w:bCs/>
              </w:rPr>
              <w:t>Alors</w:t>
            </w:r>
            <w:r>
              <w:rPr>
                <w:b/>
                <w:bCs/>
              </w:rPr>
              <w:t xml:space="preserve"> </w:t>
            </w:r>
            <w:r>
              <w:t xml:space="preserve">l’application affiche un formulaire avec différentes échelles de 0 (pas du tout) à 10 (complètement) pour évaluer </w:t>
            </w:r>
            <w:r w:rsidR="00EB5B22">
              <w:t>mes sentiments</w:t>
            </w:r>
            <w:r>
              <w:t xml:space="preserve"> sur une meilleure confiance dans mon domaine de compétence, une meilleure compétence de manage</w:t>
            </w:r>
            <w:r w:rsidR="00095165">
              <w:t>me</w:t>
            </w:r>
            <w:r>
              <w:t xml:space="preserve">nt, un gain </w:t>
            </w:r>
            <w:r w:rsidR="00095165">
              <w:t>d’efficacité dans</w:t>
            </w:r>
            <w:r>
              <w:t xml:space="preserve"> mon travail et un soutien dans ma carrière.</w:t>
            </w:r>
          </w:p>
        </w:tc>
      </w:tr>
    </w:tbl>
    <w:p w14:paraId="7A858D86" w14:textId="0D1EA096" w:rsidR="008D59C6" w:rsidRDefault="008D59C6" w:rsidP="00FE4A78">
      <w:pPr>
        <w:pBdr>
          <w:top w:val="nil"/>
          <w:left w:val="nil"/>
          <w:bottom w:val="nil"/>
          <w:right w:val="nil"/>
          <w:between w:val="nil"/>
        </w:pBdr>
        <w:rPr>
          <w:iCs/>
        </w:rPr>
      </w:pPr>
    </w:p>
    <w:tbl>
      <w:tblPr>
        <w:tblStyle w:val="Grilledutableau"/>
        <w:tblW w:w="0" w:type="auto"/>
        <w:tblInd w:w="-5" w:type="dxa"/>
        <w:tblLook w:val="04A0" w:firstRow="1" w:lastRow="0" w:firstColumn="1" w:lastColumn="0" w:noHBand="0" w:noVBand="1"/>
      </w:tblPr>
      <w:tblGrid>
        <w:gridCol w:w="3671"/>
        <w:gridCol w:w="3116"/>
        <w:gridCol w:w="3129"/>
      </w:tblGrid>
      <w:tr w:rsidR="008D59C6" w:rsidRPr="00B0499C" w14:paraId="0CEC4C70" w14:textId="77777777" w:rsidTr="001E2667">
        <w:tc>
          <w:tcPr>
            <w:tcW w:w="9916" w:type="dxa"/>
            <w:gridSpan w:val="3"/>
          </w:tcPr>
          <w:p w14:paraId="79AD6AEF" w14:textId="64D81724" w:rsidR="008D59C6" w:rsidRPr="00B0499C" w:rsidRDefault="008D59C6" w:rsidP="001E2667">
            <w:r w:rsidRPr="0076732C">
              <w:rPr>
                <w:b/>
                <w:bCs/>
              </w:rPr>
              <w:t>Référence de l’us :</w:t>
            </w:r>
            <w:r>
              <w:t xml:space="preserve"> </w:t>
            </w:r>
            <w:r w:rsidRPr="00B0499C">
              <w:t xml:space="preserve">n° </w:t>
            </w:r>
            <w:r>
              <w:t>20</w:t>
            </w:r>
          </w:p>
        </w:tc>
      </w:tr>
      <w:tr w:rsidR="008D59C6" w:rsidRPr="00B0499C" w14:paraId="0B0E3026" w14:textId="77777777" w:rsidTr="001E2667">
        <w:tc>
          <w:tcPr>
            <w:tcW w:w="3671" w:type="dxa"/>
          </w:tcPr>
          <w:p w14:paraId="603D10AB" w14:textId="57C40509" w:rsidR="008D59C6" w:rsidRPr="008D3C0F" w:rsidRDefault="008D59C6" w:rsidP="001E2667">
            <w:r w:rsidRPr="0076732C">
              <w:rPr>
                <w:b/>
                <w:bCs/>
              </w:rPr>
              <w:t>Titre de l’us :</w:t>
            </w:r>
            <w:r>
              <w:rPr>
                <w:b/>
                <w:bCs/>
              </w:rPr>
              <w:t xml:space="preserve"> </w:t>
            </w:r>
            <w:r>
              <w:t>Consulter les sessions</w:t>
            </w:r>
          </w:p>
        </w:tc>
        <w:tc>
          <w:tcPr>
            <w:tcW w:w="3116" w:type="dxa"/>
          </w:tcPr>
          <w:p w14:paraId="21B561DD" w14:textId="2C993D51" w:rsidR="008D59C6" w:rsidRPr="00B0499C" w:rsidRDefault="008D59C6" w:rsidP="001E2667">
            <w:r w:rsidRPr="0076732C">
              <w:rPr>
                <w:b/>
                <w:bCs/>
              </w:rPr>
              <w:t>Priorité :</w:t>
            </w:r>
            <w:r>
              <w:t xml:space="preserve"> &lt;</w:t>
            </w:r>
            <w:r w:rsidRPr="00B0499C">
              <w:t>Haute</w:t>
            </w:r>
            <w:r w:rsidR="000F14E5">
              <w:t>&gt;</w:t>
            </w:r>
          </w:p>
        </w:tc>
        <w:tc>
          <w:tcPr>
            <w:tcW w:w="3129" w:type="dxa"/>
          </w:tcPr>
          <w:p w14:paraId="46782AC9" w14:textId="77777777" w:rsidR="008D59C6" w:rsidRPr="00B0499C" w:rsidRDefault="008D59C6" w:rsidP="001E2667">
            <w:r w:rsidRPr="0076732C">
              <w:rPr>
                <w:b/>
                <w:bCs/>
              </w:rPr>
              <w:t>Estimation :</w:t>
            </w:r>
            <w:r>
              <w:t xml:space="preserve"> &lt;Points&gt;</w:t>
            </w:r>
          </w:p>
        </w:tc>
      </w:tr>
      <w:tr w:rsidR="008D59C6" w:rsidRPr="008D3C0F" w14:paraId="1648928B" w14:textId="77777777" w:rsidTr="001E2667">
        <w:tc>
          <w:tcPr>
            <w:tcW w:w="9916" w:type="dxa"/>
            <w:gridSpan w:val="3"/>
          </w:tcPr>
          <w:p w14:paraId="3A59CE17" w14:textId="76EEF1B6" w:rsidR="008D59C6" w:rsidRPr="00B0499C" w:rsidRDefault="008D59C6" w:rsidP="001E2667">
            <w:r w:rsidRPr="00B0499C">
              <w:rPr>
                <w:b/>
                <w:bCs/>
              </w:rPr>
              <w:t>En tant que</w:t>
            </w:r>
            <w:r>
              <w:rPr>
                <w:b/>
                <w:bCs/>
              </w:rPr>
              <w:t xml:space="preserve"> </w:t>
            </w:r>
            <w:r w:rsidRPr="008D59C6">
              <w:t>Céline</w:t>
            </w:r>
          </w:p>
          <w:p w14:paraId="2244093F" w14:textId="5CAE74EA" w:rsidR="008D59C6" w:rsidRPr="008D3C0F" w:rsidRDefault="008D59C6" w:rsidP="001E2667">
            <w:r w:rsidRPr="00B0499C">
              <w:rPr>
                <w:b/>
                <w:bCs/>
              </w:rPr>
              <w:t>Je souhaite</w:t>
            </w:r>
            <w:r>
              <w:rPr>
                <w:b/>
                <w:bCs/>
              </w:rPr>
              <w:t xml:space="preserve"> </w:t>
            </w:r>
            <w:r w:rsidRPr="008D59C6">
              <w:t>consulter les sessions</w:t>
            </w:r>
            <w:r>
              <w:t xml:space="preserve"> d’un contrat</w:t>
            </w:r>
          </w:p>
          <w:p w14:paraId="272374E7" w14:textId="7DA1A11A" w:rsidR="008D59C6" w:rsidRPr="008D3C0F" w:rsidRDefault="008D59C6" w:rsidP="001E2667">
            <w:r w:rsidRPr="0076732C">
              <w:rPr>
                <w:b/>
                <w:bCs/>
              </w:rPr>
              <w:t>Afin d</w:t>
            </w:r>
            <w:r w:rsidRPr="000F14E5">
              <w:t>’</w:t>
            </w:r>
            <w:r w:rsidR="000F14E5" w:rsidRPr="000F14E5">
              <w:t>établir la facturation</w:t>
            </w:r>
          </w:p>
        </w:tc>
      </w:tr>
      <w:tr w:rsidR="008D59C6" w:rsidRPr="008D3C0F" w14:paraId="04402DC5" w14:textId="77777777" w:rsidTr="001E2667">
        <w:tc>
          <w:tcPr>
            <w:tcW w:w="9916" w:type="dxa"/>
            <w:gridSpan w:val="3"/>
          </w:tcPr>
          <w:p w14:paraId="792AA30D" w14:textId="77777777" w:rsidR="008D59C6" w:rsidRPr="0076732C" w:rsidRDefault="008D59C6" w:rsidP="001E2667">
            <w:pPr>
              <w:rPr>
                <w:b/>
                <w:bCs/>
              </w:rPr>
            </w:pPr>
            <w:r w:rsidRPr="0076732C">
              <w:rPr>
                <w:b/>
                <w:bCs/>
              </w:rPr>
              <w:t>Critères d’acceptation</w:t>
            </w:r>
          </w:p>
          <w:p w14:paraId="73BE31A4" w14:textId="60A3AE8E" w:rsidR="008D59C6" w:rsidRPr="000F14E5" w:rsidRDefault="008D59C6" w:rsidP="001E2667">
            <w:r w:rsidRPr="0076732C">
              <w:rPr>
                <w:b/>
                <w:bCs/>
              </w:rPr>
              <w:t>Étant donné que</w:t>
            </w:r>
            <w:r>
              <w:rPr>
                <w:b/>
                <w:bCs/>
              </w:rPr>
              <w:t xml:space="preserve"> </w:t>
            </w:r>
            <w:r w:rsidR="000F14E5">
              <w:t>l’application fourni un service payant</w:t>
            </w:r>
          </w:p>
          <w:p w14:paraId="62834D99" w14:textId="4E472CE1" w:rsidR="008D59C6" w:rsidRPr="008D3C0F" w:rsidRDefault="008D59C6" w:rsidP="001E2667">
            <w:r w:rsidRPr="0076732C">
              <w:rPr>
                <w:b/>
                <w:bCs/>
              </w:rPr>
              <w:t>Lorsque</w:t>
            </w:r>
            <w:r>
              <w:rPr>
                <w:b/>
                <w:bCs/>
              </w:rPr>
              <w:t xml:space="preserve"> </w:t>
            </w:r>
            <w:r>
              <w:t xml:space="preserve">je clique sur le lien </w:t>
            </w:r>
            <w:r w:rsidR="000F14E5">
              <w:t>« consulter les sessions »</w:t>
            </w:r>
          </w:p>
          <w:p w14:paraId="6244CB82" w14:textId="040504AE" w:rsidR="008D59C6" w:rsidRPr="008D3C0F" w:rsidRDefault="008D59C6" w:rsidP="001E2667">
            <w:r w:rsidRPr="0076732C">
              <w:rPr>
                <w:b/>
                <w:bCs/>
              </w:rPr>
              <w:t>Alors</w:t>
            </w:r>
            <w:r>
              <w:rPr>
                <w:b/>
                <w:bCs/>
              </w:rPr>
              <w:t xml:space="preserve"> </w:t>
            </w:r>
            <w:r>
              <w:t>l</w:t>
            </w:r>
            <w:r w:rsidR="000F14E5">
              <w:t xml:space="preserve">’application affiche la liste des contrats en cours non consultés dans un onglet (et </w:t>
            </w:r>
            <w:r w:rsidR="00532129">
              <w:t>un autre onglet consulté</w:t>
            </w:r>
            <w:r w:rsidR="000F14E5">
              <w:t>). Pour les contrats non consultés, l’application affiche à la demande l</w:t>
            </w:r>
            <w:r w:rsidR="00D76DFB">
              <w:t>a</w:t>
            </w:r>
            <w:r w:rsidR="000F14E5">
              <w:t xml:space="preserve"> liste des sessions qui n’ont pas été facturées.</w:t>
            </w:r>
          </w:p>
        </w:tc>
      </w:tr>
    </w:tbl>
    <w:p w14:paraId="6B0353A9" w14:textId="4FD4A52D" w:rsidR="008D59C6" w:rsidRDefault="008D59C6" w:rsidP="00FE4A78">
      <w:pPr>
        <w:pBdr>
          <w:top w:val="nil"/>
          <w:left w:val="nil"/>
          <w:bottom w:val="nil"/>
          <w:right w:val="nil"/>
          <w:between w:val="nil"/>
        </w:pBdr>
        <w:rPr>
          <w:iCs/>
        </w:rPr>
      </w:pPr>
    </w:p>
    <w:p w14:paraId="2BD183DE" w14:textId="77777777" w:rsidR="002B3229" w:rsidRPr="00FE4A78" w:rsidRDefault="002B3229" w:rsidP="00FE4A78">
      <w:pPr>
        <w:pBdr>
          <w:top w:val="nil"/>
          <w:left w:val="nil"/>
          <w:bottom w:val="nil"/>
          <w:right w:val="nil"/>
          <w:between w:val="nil"/>
        </w:pBdr>
        <w:rPr>
          <w:iCs/>
        </w:rPr>
      </w:pPr>
    </w:p>
    <w:p w14:paraId="266DB0FB" w14:textId="0BC42D44" w:rsidR="008C408B" w:rsidRDefault="008C408B" w:rsidP="005F0E89"/>
    <w:p w14:paraId="20846DBA" w14:textId="77777777" w:rsidR="008C408B" w:rsidRDefault="00EA6C49" w:rsidP="001A19F7">
      <w:pPr>
        <w:pStyle w:val="TitreDoc1"/>
        <w:rPr>
          <w:rFonts w:ascii="Open Sans" w:eastAsia="Open Sans" w:hAnsi="Open Sans" w:cs="Open Sans"/>
        </w:rPr>
      </w:pPr>
      <w:bookmarkStart w:id="13" w:name="_Toc96983390"/>
      <w:r>
        <w:lastRenderedPageBreak/>
        <w:t>3. Solution proposée</w:t>
      </w:r>
      <w:bookmarkEnd w:id="13"/>
      <w:r>
        <w:t xml:space="preserve"> </w:t>
      </w:r>
    </w:p>
    <w:p w14:paraId="4FCBA9E0" w14:textId="53FDA802" w:rsidR="00247CA3" w:rsidRDefault="00345D50" w:rsidP="001A19F7">
      <w:pPr>
        <w:pStyle w:val="TitreDoc2"/>
      </w:pPr>
      <w:bookmarkStart w:id="14" w:name="_Toc96983391"/>
      <w:r>
        <w:rPr>
          <w:noProof/>
        </w:rPr>
        <w:drawing>
          <wp:anchor distT="0" distB="0" distL="114300" distR="114300" simplePos="0" relativeHeight="251660288" behindDoc="0" locked="0" layoutInCell="1" allowOverlap="1" wp14:anchorId="0BACF476" wp14:editId="75384074">
            <wp:simplePos x="0" y="0"/>
            <wp:positionH relativeFrom="column">
              <wp:posOffset>-66675</wp:posOffset>
            </wp:positionH>
            <wp:positionV relativeFrom="page">
              <wp:posOffset>2171700</wp:posOffset>
            </wp:positionV>
            <wp:extent cx="6048375" cy="8068945"/>
            <wp:effectExtent l="0" t="0" r="9525" b="8255"/>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7"/>
                    <a:stretch>
                      <a:fillRect/>
                    </a:stretch>
                  </pic:blipFill>
                  <pic:spPr>
                    <a:xfrm>
                      <a:off x="0" y="0"/>
                      <a:ext cx="6048375" cy="8068945"/>
                    </a:xfrm>
                    <a:prstGeom prst="rect">
                      <a:avLst/>
                    </a:prstGeom>
                  </pic:spPr>
                </pic:pic>
              </a:graphicData>
            </a:graphic>
            <wp14:sizeRelH relativeFrom="margin">
              <wp14:pctWidth>0</wp14:pctWidth>
            </wp14:sizeRelH>
            <wp14:sizeRelV relativeFrom="margin">
              <wp14:pctHeight>0</wp14:pctHeight>
            </wp14:sizeRelV>
          </wp:anchor>
        </w:drawing>
      </w:r>
      <w:r w:rsidR="00247CA3">
        <w:t>3.1 Diagramme de classe</w:t>
      </w:r>
      <w:bookmarkEnd w:id="14"/>
    </w:p>
    <w:p w14:paraId="45232AF8" w14:textId="77777777" w:rsidR="005E2F55" w:rsidRDefault="005E2F55" w:rsidP="001A19F7">
      <w:pPr>
        <w:pStyle w:val="TitreDoc2"/>
      </w:pPr>
    </w:p>
    <w:p w14:paraId="13723557" w14:textId="239F7F7D" w:rsidR="008C408B" w:rsidRDefault="00EA6C49" w:rsidP="001A19F7">
      <w:pPr>
        <w:pStyle w:val="TitreDoc2"/>
        <w:rPr>
          <w:color w:val="FF6409"/>
          <w:sz w:val="24"/>
          <w:szCs w:val="24"/>
        </w:rPr>
      </w:pPr>
      <w:bookmarkStart w:id="15" w:name="_Toc96983392"/>
      <w:r>
        <w:lastRenderedPageBreak/>
        <w:t>3.</w:t>
      </w:r>
      <w:r w:rsidR="00247CA3">
        <w:t>2</w:t>
      </w:r>
      <w:r>
        <w:t xml:space="preserve"> Diagramme de conception technique</w:t>
      </w:r>
      <w:bookmarkEnd w:id="15"/>
    </w:p>
    <w:p w14:paraId="1F7509FF" w14:textId="3DD525CE" w:rsidR="008C408B" w:rsidRDefault="00426D94">
      <w:pPr>
        <w:rPr>
          <w:rFonts w:ascii="Open Sans" w:eastAsia="Open Sans" w:hAnsi="Open Sans" w:cs="Open Sans"/>
        </w:rPr>
      </w:pPr>
      <w:r>
        <w:rPr>
          <w:rFonts w:ascii="Open Sans" w:eastAsia="Open Sans" w:hAnsi="Open Sans" w:cs="Open Sans"/>
          <w:noProof/>
        </w:rPr>
        <w:drawing>
          <wp:anchor distT="0" distB="0" distL="114300" distR="114300" simplePos="0" relativeHeight="251658240" behindDoc="0" locked="0" layoutInCell="1" allowOverlap="1" wp14:anchorId="5A1007EF" wp14:editId="5456A6C9">
            <wp:simplePos x="0" y="0"/>
            <wp:positionH relativeFrom="column">
              <wp:posOffset>-562610</wp:posOffset>
            </wp:positionH>
            <wp:positionV relativeFrom="paragraph">
              <wp:posOffset>222250</wp:posOffset>
            </wp:positionV>
            <wp:extent cx="6861810" cy="6057900"/>
            <wp:effectExtent l="0" t="0" r="0" b="0"/>
            <wp:wrapSquare wrapText="bothSides"/>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8"/>
                    <a:stretch>
                      <a:fillRect/>
                    </a:stretch>
                  </pic:blipFill>
                  <pic:spPr>
                    <a:xfrm>
                      <a:off x="0" y="0"/>
                      <a:ext cx="6861810" cy="6057900"/>
                    </a:xfrm>
                    <a:prstGeom prst="rect">
                      <a:avLst/>
                    </a:prstGeom>
                  </pic:spPr>
                </pic:pic>
              </a:graphicData>
            </a:graphic>
            <wp14:sizeRelH relativeFrom="margin">
              <wp14:pctWidth>0</wp14:pctWidth>
            </wp14:sizeRelH>
            <wp14:sizeRelV relativeFrom="margin">
              <wp14:pctHeight>0</wp14:pctHeight>
            </wp14:sizeRelV>
          </wp:anchor>
        </w:drawing>
      </w:r>
    </w:p>
    <w:p w14:paraId="16FDE016" w14:textId="6F0016C9" w:rsidR="00426D94" w:rsidRDefault="00426D94">
      <w:pPr>
        <w:rPr>
          <w:rFonts w:ascii="Open Sans" w:eastAsia="Open Sans" w:hAnsi="Open Sans" w:cs="Open Sans"/>
        </w:rPr>
      </w:pPr>
    </w:p>
    <w:p w14:paraId="717705B1" w14:textId="77777777" w:rsidR="00247CA3" w:rsidRDefault="00247CA3">
      <w:pPr>
        <w:rPr>
          <w:rFonts w:ascii="Open Sans" w:eastAsia="Open Sans" w:hAnsi="Open Sans" w:cs="Open Sans"/>
        </w:rPr>
      </w:pPr>
    </w:p>
    <w:p w14:paraId="680D48BC" w14:textId="1FBCB14B" w:rsidR="008C408B" w:rsidRDefault="008C408B">
      <w:pPr>
        <w:rPr>
          <w:rFonts w:ascii="Open Sans" w:eastAsia="Open Sans" w:hAnsi="Open Sans" w:cs="Open Sans"/>
        </w:rPr>
      </w:pPr>
    </w:p>
    <w:p w14:paraId="24EA5554" w14:textId="4CD82B24" w:rsidR="002B3229" w:rsidRDefault="002B3229">
      <w:pPr>
        <w:rPr>
          <w:rFonts w:ascii="Open Sans" w:eastAsia="Open Sans" w:hAnsi="Open Sans" w:cs="Open Sans"/>
        </w:rPr>
      </w:pPr>
    </w:p>
    <w:p w14:paraId="1BFBE3B0" w14:textId="295AA816" w:rsidR="002B3229" w:rsidRDefault="002B3229">
      <w:pPr>
        <w:rPr>
          <w:rFonts w:ascii="Open Sans" w:eastAsia="Open Sans" w:hAnsi="Open Sans" w:cs="Open Sans"/>
        </w:rPr>
      </w:pPr>
    </w:p>
    <w:p w14:paraId="15EF22F8" w14:textId="121D48CE" w:rsidR="002B3229" w:rsidRDefault="002B3229">
      <w:pPr>
        <w:rPr>
          <w:rFonts w:ascii="Open Sans" w:eastAsia="Open Sans" w:hAnsi="Open Sans" w:cs="Open Sans"/>
        </w:rPr>
      </w:pPr>
    </w:p>
    <w:p w14:paraId="087ECFF8" w14:textId="3F747B46" w:rsidR="002B3229" w:rsidRDefault="002B3229">
      <w:pPr>
        <w:rPr>
          <w:rFonts w:ascii="Open Sans" w:eastAsia="Open Sans" w:hAnsi="Open Sans" w:cs="Open Sans"/>
        </w:rPr>
      </w:pPr>
    </w:p>
    <w:p w14:paraId="72A9F87B" w14:textId="7DAE6E88" w:rsidR="001A19F7" w:rsidRDefault="001A19F7">
      <w:pPr>
        <w:rPr>
          <w:rFonts w:ascii="Open Sans" w:eastAsia="Open Sans" w:hAnsi="Open Sans" w:cs="Open Sans"/>
        </w:rPr>
      </w:pPr>
    </w:p>
    <w:p w14:paraId="27D34E52" w14:textId="77777777" w:rsidR="001A19F7" w:rsidRDefault="001A19F7">
      <w:pPr>
        <w:rPr>
          <w:rFonts w:ascii="Open Sans" w:eastAsia="Open Sans" w:hAnsi="Open Sans" w:cs="Open Sans"/>
        </w:rPr>
      </w:pPr>
    </w:p>
    <w:p w14:paraId="746BFD7E" w14:textId="28B1B782" w:rsidR="00A64EF4" w:rsidRDefault="00A64EF4" w:rsidP="001A19F7">
      <w:pPr>
        <w:pStyle w:val="TitreDoc2"/>
        <w:rPr>
          <w:color w:val="FF6409"/>
          <w:sz w:val="24"/>
          <w:szCs w:val="24"/>
        </w:rPr>
      </w:pPr>
      <w:bookmarkStart w:id="16" w:name="_Toc96983393"/>
      <w:r>
        <w:lastRenderedPageBreak/>
        <w:t>3.</w:t>
      </w:r>
      <w:r w:rsidR="009620C3">
        <w:t>3</w:t>
      </w:r>
      <w:r>
        <w:t xml:space="preserve"> Glossaire</w:t>
      </w:r>
      <w:bookmarkEnd w:id="16"/>
      <w:r>
        <w:t xml:space="preserve"> </w:t>
      </w:r>
    </w:p>
    <w:p w14:paraId="6DE8B9F7" w14:textId="77777777" w:rsidR="00A64EF4" w:rsidRDefault="00A64EF4" w:rsidP="00A64EF4">
      <w:pPr>
        <w:rPr>
          <w:rFonts w:ascii="Open Sans" w:eastAsia="Open Sans" w:hAnsi="Open Sans" w:cs="Open Sans"/>
        </w:rPr>
      </w:pPr>
    </w:p>
    <w:p w14:paraId="143327DA" w14:textId="6ED15EBB" w:rsidR="00A64EF4" w:rsidRPr="00022A52" w:rsidRDefault="00A64EF4" w:rsidP="001A19F7">
      <w:pPr>
        <w:pStyle w:val="TitreDoc3"/>
      </w:pPr>
      <w:bookmarkStart w:id="17" w:name="_Toc96983394"/>
      <w:r w:rsidRPr="00022A52">
        <w:t>3.</w:t>
      </w:r>
      <w:r w:rsidR="009620C3">
        <w:t>3</w:t>
      </w:r>
      <w:r>
        <w:t>.</w:t>
      </w:r>
      <w:r w:rsidRPr="00022A52">
        <w:t>1 Personna</w:t>
      </w:r>
      <w:bookmarkEnd w:id="17"/>
    </w:p>
    <w:p w14:paraId="098C9810" w14:textId="77777777" w:rsidR="00A64EF4" w:rsidRDefault="00A64EF4" w:rsidP="00A64EF4">
      <w:pPr>
        <w:pBdr>
          <w:top w:val="nil"/>
          <w:left w:val="nil"/>
          <w:bottom w:val="nil"/>
          <w:right w:val="nil"/>
          <w:between w:val="nil"/>
        </w:pBdr>
        <w:tabs>
          <w:tab w:val="left" w:pos="2835"/>
        </w:tabs>
        <w:spacing w:line="240" w:lineRule="auto"/>
        <w:rPr>
          <w:b/>
          <w:bCs/>
          <w:iCs/>
        </w:rPr>
      </w:pPr>
    </w:p>
    <w:p w14:paraId="71B24453" w14:textId="77777777" w:rsidR="00A64EF4" w:rsidRDefault="00A64EF4" w:rsidP="00A64EF4">
      <w:pPr>
        <w:pBdr>
          <w:top w:val="nil"/>
          <w:left w:val="nil"/>
          <w:bottom w:val="nil"/>
          <w:right w:val="nil"/>
          <w:between w:val="nil"/>
        </w:pBdr>
        <w:tabs>
          <w:tab w:val="left" w:pos="1418"/>
        </w:tabs>
        <w:spacing w:after="60" w:line="240" w:lineRule="auto"/>
        <w:rPr>
          <w:iCs/>
        </w:rPr>
      </w:pPr>
      <w:r>
        <w:rPr>
          <w:b/>
          <w:bCs/>
          <w:iCs/>
        </w:rPr>
        <w:t>Admin :</w:t>
      </w:r>
      <w:r>
        <w:rPr>
          <w:iCs/>
        </w:rPr>
        <w:tab/>
        <w:t>inscrit avec un rôle d’administration sur l’application</w:t>
      </w:r>
    </w:p>
    <w:p w14:paraId="5EF40BED" w14:textId="77777777" w:rsidR="00A64EF4" w:rsidRPr="004844F7" w:rsidRDefault="00A64EF4" w:rsidP="00A64EF4">
      <w:pPr>
        <w:pBdr>
          <w:top w:val="nil"/>
          <w:left w:val="nil"/>
          <w:bottom w:val="nil"/>
          <w:right w:val="nil"/>
          <w:between w:val="nil"/>
        </w:pBdr>
        <w:tabs>
          <w:tab w:val="left" w:pos="1418"/>
        </w:tabs>
        <w:spacing w:after="60" w:line="240" w:lineRule="auto"/>
        <w:rPr>
          <w:iCs/>
        </w:rPr>
      </w:pPr>
      <w:r>
        <w:rPr>
          <w:b/>
          <w:bCs/>
          <w:iCs/>
        </w:rPr>
        <w:t>Comptable :</w:t>
      </w:r>
      <w:r>
        <w:rPr>
          <w:iCs/>
        </w:rPr>
        <w:tab/>
        <w:t>admin avec droits de comptabilité sur l’application</w:t>
      </w:r>
    </w:p>
    <w:p w14:paraId="537A72F7" w14:textId="77777777" w:rsidR="00A64EF4" w:rsidRDefault="00A64EF4" w:rsidP="00A64EF4">
      <w:pPr>
        <w:pBdr>
          <w:top w:val="nil"/>
          <w:left w:val="nil"/>
          <w:bottom w:val="nil"/>
          <w:right w:val="nil"/>
          <w:between w:val="nil"/>
        </w:pBdr>
        <w:tabs>
          <w:tab w:val="left" w:pos="1418"/>
        </w:tabs>
        <w:spacing w:after="60" w:line="240" w:lineRule="auto"/>
        <w:rPr>
          <w:iCs/>
        </w:rPr>
      </w:pPr>
      <w:r>
        <w:rPr>
          <w:b/>
          <w:bCs/>
          <w:iCs/>
        </w:rPr>
        <w:t>Inscrit :</w:t>
      </w:r>
      <w:r>
        <w:rPr>
          <w:b/>
          <w:bCs/>
          <w:iCs/>
        </w:rPr>
        <w:tab/>
      </w:r>
      <w:r>
        <w:rPr>
          <w:iCs/>
        </w:rPr>
        <w:t>personne de l’entreprise qui s’est inscrite avec un rôle</w:t>
      </w:r>
    </w:p>
    <w:p w14:paraId="1B994ED7" w14:textId="77777777" w:rsidR="00A64EF4" w:rsidRDefault="00A64EF4" w:rsidP="00A64EF4">
      <w:pPr>
        <w:pBdr>
          <w:top w:val="nil"/>
          <w:left w:val="nil"/>
          <w:bottom w:val="nil"/>
          <w:right w:val="nil"/>
          <w:between w:val="nil"/>
        </w:pBdr>
        <w:tabs>
          <w:tab w:val="left" w:pos="1418"/>
        </w:tabs>
        <w:spacing w:after="60" w:line="240" w:lineRule="auto"/>
        <w:rPr>
          <w:iCs/>
        </w:rPr>
      </w:pPr>
      <w:r>
        <w:rPr>
          <w:b/>
          <w:bCs/>
          <w:iCs/>
        </w:rPr>
        <w:t>Mentor :</w:t>
      </w:r>
      <w:r>
        <w:rPr>
          <w:iCs/>
        </w:rPr>
        <w:tab/>
        <w:t>inscrit avec un rôle de mentor</w:t>
      </w:r>
    </w:p>
    <w:p w14:paraId="6372512A" w14:textId="77777777" w:rsidR="00A64EF4" w:rsidRDefault="00A64EF4" w:rsidP="00A64EF4">
      <w:pPr>
        <w:pBdr>
          <w:top w:val="nil"/>
          <w:left w:val="nil"/>
          <w:bottom w:val="nil"/>
          <w:right w:val="nil"/>
          <w:between w:val="nil"/>
        </w:pBdr>
        <w:tabs>
          <w:tab w:val="left" w:pos="1418"/>
        </w:tabs>
        <w:spacing w:after="60" w:line="240" w:lineRule="auto"/>
        <w:rPr>
          <w:iCs/>
        </w:rPr>
      </w:pPr>
      <w:r>
        <w:rPr>
          <w:b/>
          <w:bCs/>
          <w:iCs/>
        </w:rPr>
        <w:t>Mentoré :</w:t>
      </w:r>
      <w:r>
        <w:rPr>
          <w:iCs/>
        </w:rPr>
        <w:tab/>
        <w:t>inscrit avec un rôle de mentoré</w:t>
      </w:r>
    </w:p>
    <w:p w14:paraId="33A0A7E7" w14:textId="77777777" w:rsidR="00A64EF4" w:rsidRDefault="00A64EF4" w:rsidP="00A64EF4">
      <w:pPr>
        <w:pBdr>
          <w:top w:val="nil"/>
          <w:left w:val="nil"/>
          <w:bottom w:val="nil"/>
          <w:right w:val="nil"/>
          <w:between w:val="nil"/>
        </w:pBdr>
        <w:tabs>
          <w:tab w:val="left" w:pos="1418"/>
        </w:tabs>
        <w:spacing w:line="240" w:lineRule="auto"/>
        <w:rPr>
          <w:iCs/>
        </w:rPr>
      </w:pPr>
      <w:r w:rsidRPr="001E3624">
        <w:rPr>
          <w:b/>
          <w:bCs/>
          <w:iCs/>
        </w:rPr>
        <w:t>Personnel</w:t>
      </w:r>
      <w:r>
        <w:rPr>
          <w:b/>
          <w:bCs/>
          <w:iCs/>
        </w:rPr>
        <w:t> :</w:t>
      </w:r>
      <w:r>
        <w:rPr>
          <w:iCs/>
        </w:rPr>
        <w:tab/>
        <w:t>salarié de l’entreprise</w:t>
      </w:r>
    </w:p>
    <w:p w14:paraId="3556151F" w14:textId="77777777" w:rsidR="00A64EF4" w:rsidRDefault="00A64EF4" w:rsidP="00A64EF4">
      <w:pPr>
        <w:pBdr>
          <w:top w:val="nil"/>
          <w:left w:val="nil"/>
          <w:bottom w:val="nil"/>
          <w:right w:val="nil"/>
          <w:between w:val="nil"/>
        </w:pBdr>
        <w:tabs>
          <w:tab w:val="left" w:pos="2835"/>
        </w:tabs>
        <w:spacing w:line="240" w:lineRule="auto"/>
        <w:rPr>
          <w:iCs/>
        </w:rPr>
      </w:pPr>
    </w:p>
    <w:p w14:paraId="427515B0" w14:textId="4450275D" w:rsidR="00A64EF4" w:rsidRDefault="00A64EF4" w:rsidP="001A19F7">
      <w:pPr>
        <w:pStyle w:val="TitreDoc3"/>
      </w:pPr>
      <w:bookmarkStart w:id="18" w:name="_Toc96983395"/>
      <w:r w:rsidRPr="00022A52">
        <w:t>3.</w:t>
      </w:r>
      <w:r w:rsidR="009620C3">
        <w:t>3</w:t>
      </w:r>
      <w:r>
        <w:t>.2</w:t>
      </w:r>
      <w:r w:rsidRPr="00022A52">
        <w:t xml:space="preserve"> </w:t>
      </w:r>
      <w:r>
        <w:t>Use Case</w:t>
      </w:r>
      <w:bookmarkEnd w:id="18"/>
    </w:p>
    <w:p w14:paraId="20CDC918" w14:textId="77777777" w:rsidR="00A64EF4" w:rsidRDefault="00A64EF4" w:rsidP="00A64EF4">
      <w:pPr>
        <w:pBdr>
          <w:top w:val="nil"/>
          <w:left w:val="nil"/>
          <w:bottom w:val="nil"/>
          <w:right w:val="nil"/>
          <w:between w:val="nil"/>
        </w:pBdr>
        <w:tabs>
          <w:tab w:val="left" w:pos="2835"/>
        </w:tabs>
        <w:spacing w:line="240" w:lineRule="auto"/>
        <w:rPr>
          <w:b/>
          <w:bCs/>
          <w:iCs/>
          <w:color w:val="00B050"/>
        </w:rPr>
      </w:pPr>
    </w:p>
    <w:p w14:paraId="11A8747D" w14:textId="77777777" w:rsidR="00A64EF4" w:rsidRDefault="00A64EF4" w:rsidP="00A64EF4">
      <w:pPr>
        <w:pBdr>
          <w:top w:val="nil"/>
          <w:left w:val="nil"/>
          <w:bottom w:val="nil"/>
          <w:right w:val="nil"/>
          <w:between w:val="nil"/>
        </w:pBdr>
        <w:tabs>
          <w:tab w:val="left" w:pos="2694"/>
        </w:tabs>
        <w:spacing w:after="60" w:line="240" w:lineRule="auto"/>
        <w:ind w:left="2693" w:hanging="2693"/>
        <w:rPr>
          <w:iCs/>
        </w:rPr>
      </w:pPr>
      <w:r>
        <w:rPr>
          <w:b/>
          <w:bCs/>
          <w:iCs/>
        </w:rPr>
        <w:t>Consulter mes sessions :</w:t>
      </w:r>
      <w:r>
        <w:rPr>
          <w:b/>
          <w:bCs/>
          <w:iCs/>
        </w:rPr>
        <w:tab/>
      </w:r>
      <w:r>
        <w:rPr>
          <w:iCs/>
        </w:rPr>
        <w:t>permet à l’inscrit avec un (des) rôle(s) de mentor et/ou de mentoré de visualiser un agenda avec les dates de ses différentes sessions. Un menu contextuel sur la date propose les options de demande, de modification et d’annulation.</w:t>
      </w:r>
    </w:p>
    <w:p w14:paraId="06899FED" w14:textId="77777777" w:rsidR="00A64EF4" w:rsidRPr="00640784" w:rsidRDefault="00A64EF4" w:rsidP="00A64EF4">
      <w:pPr>
        <w:pBdr>
          <w:top w:val="nil"/>
          <w:left w:val="nil"/>
          <w:bottom w:val="nil"/>
          <w:right w:val="nil"/>
          <w:between w:val="nil"/>
        </w:pBdr>
        <w:tabs>
          <w:tab w:val="left" w:pos="2694"/>
        </w:tabs>
        <w:spacing w:after="60" w:line="240" w:lineRule="auto"/>
        <w:ind w:left="2693" w:hanging="2693"/>
        <w:rPr>
          <w:iCs/>
        </w:rPr>
      </w:pPr>
      <w:r>
        <w:rPr>
          <w:b/>
          <w:bCs/>
          <w:iCs/>
        </w:rPr>
        <w:t>Consulter les sessions :</w:t>
      </w:r>
      <w:r>
        <w:rPr>
          <w:b/>
          <w:bCs/>
          <w:iCs/>
        </w:rPr>
        <w:tab/>
      </w:r>
      <w:r>
        <w:rPr>
          <w:iCs/>
        </w:rPr>
        <w:t>permet au comptable de visualiser les sessions de mentor (afin d’éventuellement les rétribuer) et de mentorés (afin de les facturer)</w:t>
      </w:r>
    </w:p>
    <w:p w14:paraId="68C909A2" w14:textId="77777777" w:rsidR="00A64EF4" w:rsidRDefault="00A64EF4" w:rsidP="00A64EF4">
      <w:pPr>
        <w:pBdr>
          <w:top w:val="nil"/>
          <w:left w:val="nil"/>
          <w:bottom w:val="nil"/>
          <w:right w:val="nil"/>
          <w:between w:val="nil"/>
        </w:pBdr>
        <w:tabs>
          <w:tab w:val="left" w:pos="2694"/>
        </w:tabs>
        <w:spacing w:after="60" w:line="240" w:lineRule="auto"/>
        <w:ind w:left="2693" w:hanging="2693"/>
        <w:rPr>
          <w:iCs/>
        </w:rPr>
      </w:pPr>
      <w:r>
        <w:rPr>
          <w:b/>
          <w:bCs/>
          <w:iCs/>
        </w:rPr>
        <w:t>Evaluer mentor/mentoré :</w:t>
      </w:r>
      <w:r>
        <w:rPr>
          <w:b/>
          <w:bCs/>
          <w:iCs/>
        </w:rPr>
        <w:tab/>
      </w:r>
      <w:r>
        <w:rPr>
          <w:iCs/>
        </w:rPr>
        <w:t>après chaque session chaque inscrit peut évaluer l’autre anonymement</w:t>
      </w:r>
    </w:p>
    <w:p w14:paraId="03837115" w14:textId="77777777" w:rsidR="00A64EF4" w:rsidRPr="0021236C" w:rsidRDefault="00A64EF4" w:rsidP="00A64EF4">
      <w:pPr>
        <w:pBdr>
          <w:top w:val="nil"/>
          <w:left w:val="nil"/>
          <w:bottom w:val="nil"/>
          <w:right w:val="nil"/>
          <w:between w:val="nil"/>
        </w:pBdr>
        <w:tabs>
          <w:tab w:val="left" w:pos="2694"/>
        </w:tabs>
        <w:spacing w:after="60" w:line="240" w:lineRule="auto"/>
        <w:ind w:left="2693" w:hanging="2693"/>
        <w:rPr>
          <w:iCs/>
        </w:rPr>
      </w:pPr>
      <w:r>
        <w:rPr>
          <w:b/>
          <w:bCs/>
          <w:iCs/>
        </w:rPr>
        <w:t>Evaluer ses sentiments :</w:t>
      </w:r>
      <w:r>
        <w:rPr>
          <w:b/>
          <w:bCs/>
          <w:iCs/>
        </w:rPr>
        <w:tab/>
      </w:r>
      <w:r>
        <w:rPr>
          <w:iCs/>
        </w:rPr>
        <w:t>après chaque session chaque inscrit peut évaluer sa progression dans son domaine de compétence et/ou de travail</w:t>
      </w:r>
    </w:p>
    <w:p w14:paraId="6495F550" w14:textId="77777777" w:rsidR="00A64EF4" w:rsidRDefault="00A64EF4" w:rsidP="00A64EF4">
      <w:pPr>
        <w:pBdr>
          <w:top w:val="nil"/>
          <w:left w:val="nil"/>
          <w:bottom w:val="nil"/>
          <w:right w:val="nil"/>
          <w:between w:val="nil"/>
        </w:pBdr>
        <w:tabs>
          <w:tab w:val="left" w:pos="2694"/>
        </w:tabs>
        <w:spacing w:after="60" w:line="240" w:lineRule="auto"/>
        <w:ind w:left="2693" w:hanging="2693"/>
        <w:rPr>
          <w:iCs/>
        </w:rPr>
      </w:pPr>
      <w:r w:rsidRPr="00640784">
        <w:rPr>
          <w:b/>
          <w:bCs/>
          <w:iCs/>
        </w:rPr>
        <w:t>Modifier inscription :</w:t>
      </w:r>
      <w:r>
        <w:rPr>
          <w:iCs/>
        </w:rPr>
        <w:tab/>
        <w:t>permet de visualiser et éventuellement de formuler une demande de modification d’inscription. Pour rester inscrit, un rôle doit rester.</w:t>
      </w:r>
    </w:p>
    <w:p w14:paraId="67F0F13A" w14:textId="77777777" w:rsidR="00A64EF4" w:rsidRDefault="00A64EF4" w:rsidP="00A64EF4">
      <w:pPr>
        <w:pBdr>
          <w:top w:val="nil"/>
          <w:left w:val="nil"/>
          <w:bottom w:val="nil"/>
          <w:right w:val="nil"/>
          <w:between w:val="nil"/>
        </w:pBdr>
        <w:tabs>
          <w:tab w:val="left" w:pos="2694"/>
        </w:tabs>
        <w:spacing w:line="240" w:lineRule="auto"/>
        <w:ind w:left="2693" w:hanging="2693"/>
        <w:rPr>
          <w:iCs/>
        </w:rPr>
      </w:pPr>
      <w:r>
        <w:rPr>
          <w:b/>
          <w:bCs/>
          <w:iCs/>
        </w:rPr>
        <w:t>S’inscrire :</w:t>
      </w:r>
      <w:r>
        <w:rPr>
          <w:iCs/>
        </w:rPr>
        <w:tab/>
        <w:t>le salarié enregistre, valide ses identifiants et doit choisir un rôle (Mentor, Mentoré ou Admin).</w:t>
      </w:r>
    </w:p>
    <w:p w14:paraId="21631EE1" w14:textId="77777777" w:rsidR="00A64EF4" w:rsidRDefault="00A64EF4" w:rsidP="00A64EF4">
      <w:pPr>
        <w:pBdr>
          <w:top w:val="nil"/>
          <w:left w:val="nil"/>
          <w:bottom w:val="nil"/>
          <w:right w:val="nil"/>
          <w:between w:val="nil"/>
        </w:pBdr>
        <w:tabs>
          <w:tab w:val="left" w:pos="2694"/>
        </w:tabs>
        <w:spacing w:after="60" w:line="240" w:lineRule="auto"/>
        <w:ind w:left="2693" w:hanging="2693"/>
        <w:rPr>
          <w:iCs/>
        </w:rPr>
      </w:pPr>
    </w:p>
    <w:p w14:paraId="72A46B49" w14:textId="53A68FDE" w:rsidR="00A64EF4" w:rsidRDefault="00A64EF4" w:rsidP="001A19F7">
      <w:pPr>
        <w:pStyle w:val="TitreDoc3"/>
      </w:pPr>
      <w:bookmarkStart w:id="19" w:name="_Toc96983396"/>
      <w:r w:rsidRPr="00022A52">
        <w:t>3.</w:t>
      </w:r>
      <w:r w:rsidR="009620C3">
        <w:t>3</w:t>
      </w:r>
      <w:r>
        <w:t>.3</w:t>
      </w:r>
      <w:r w:rsidRPr="00022A52">
        <w:t xml:space="preserve"> </w:t>
      </w:r>
      <w:r>
        <w:t>Diagrammes de conception technique</w:t>
      </w:r>
      <w:bookmarkEnd w:id="19"/>
    </w:p>
    <w:p w14:paraId="28B4CFA6" w14:textId="77777777" w:rsidR="00A64EF4" w:rsidRDefault="00A64EF4" w:rsidP="00A64EF4">
      <w:pPr>
        <w:pBdr>
          <w:top w:val="nil"/>
          <w:left w:val="nil"/>
          <w:bottom w:val="nil"/>
          <w:right w:val="nil"/>
          <w:between w:val="nil"/>
        </w:pBdr>
        <w:tabs>
          <w:tab w:val="left" w:pos="2835"/>
        </w:tabs>
        <w:spacing w:line="240" w:lineRule="auto"/>
        <w:rPr>
          <w:b/>
          <w:bCs/>
          <w:iCs/>
          <w:color w:val="00B050"/>
        </w:rPr>
      </w:pPr>
    </w:p>
    <w:p w14:paraId="3B8EDE29" w14:textId="77777777" w:rsidR="00A64EF4" w:rsidRDefault="00A64EF4" w:rsidP="00A64EF4">
      <w:pPr>
        <w:pBdr>
          <w:top w:val="nil"/>
          <w:left w:val="nil"/>
          <w:bottom w:val="nil"/>
          <w:right w:val="nil"/>
          <w:between w:val="nil"/>
        </w:pBdr>
        <w:tabs>
          <w:tab w:val="left" w:pos="2835"/>
        </w:tabs>
        <w:spacing w:after="60" w:line="240" w:lineRule="auto"/>
        <w:rPr>
          <w:iCs/>
        </w:rPr>
      </w:pPr>
      <w:r>
        <w:rPr>
          <w:b/>
          <w:bCs/>
          <w:iCs/>
        </w:rPr>
        <w:t>Droit :</w:t>
      </w:r>
      <w:r>
        <w:rPr>
          <w:b/>
          <w:bCs/>
          <w:iCs/>
        </w:rPr>
        <w:tab/>
      </w:r>
      <w:r>
        <w:rPr>
          <w:iCs/>
        </w:rPr>
        <w:t>entité des droits (accès ou non à un use case)</w:t>
      </w:r>
    </w:p>
    <w:p w14:paraId="72ED8FFA" w14:textId="77777777" w:rsidR="00A64EF4" w:rsidRPr="00874216" w:rsidRDefault="00A64EF4" w:rsidP="00A64EF4">
      <w:pPr>
        <w:pBdr>
          <w:top w:val="nil"/>
          <w:left w:val="nil"/>
          <w:bottom w:val="nil"/>
          <w:right w:val="nil"/>
          <w:between w:val="nil"/>
        </w:pBdr>
        <w:tabs>
          <w:tab w:val="left" w:pos="2835"/>
        </w:tabs>
        <w:spacing w:after="60" w:line="240" w:lineRule="auto"/>
        <w:rPr>
          <w:iCs/>
        </w:rPr>
      </w:pPr>
      <w:r>
        <w:rPr>
          <w:b/>
          <w:bCs/>
          <w:iCs/>
        </w:rPr>
        <w:t>id*FK :</w:t>
      </w:r>
      <w:r>
        <w:rPr>
          <w:b/>
          <w:bCs/>
          <w:iCs/>
        </w:rPr>
        <w:tab/>
      </w:r>
      <w:r>
        <w:rPr>
          <w:iCs/>
        </w:rPr>
        <w:t>identifiant clé étrangère (pointant sur une seule PK de l’autre entité)</w:t>
      </w:r>
    </w:p>
    <w:p w14:paraId="1EB955CB" w14:textId="77777777" w:rsidR="00A64EF4" w:rsidRPr="00EA6E3A" w:rsidRDefault="00A64EF4" w:rsidP="00A64EF4">
      <w:pPr>
        <w:pBdr>
          <w:top w:val="nil"/>
          <w:left w:val="nil"/>
          <w:bottom w:val="nil"/>
          <w:right w:val="nil"/>
          <w:between w:val="nil"/>
        </w:pBdr>
        <w:tabs>
          <w:tab w:val="left" w:pos="2835"/>
        </w:tabs>
        <w:spacing w:after="60" w:line="240" w:lineRule="auto"/>
        <w:ind w:left="2835" w:hanging="2835"/>
        <w:rPr>
          <w:iCs/>
        </w:rPr>
      </w:pPr>
      <w:r>
        <w:rPr>
          <w:b/>
          <w:bCs/>
          <w:iCs/>
        </w:rPr>
        <w:t>idAttenteCommuneFK :</w:t>
      </w:r>
      <w:r>
        <w:rPr>
          <w:b/>
          <w:bCs/>
          <w:iCs/>
        </w:rPr>
        <w:tab/>
      </w:r>
      <w:r>
        <w:rPr>
          <w:iCs/>
        </w:rPr>
        <w:t>identifiant clé étrangère (pointant sur une  idAttentePK de l’entité des attentes, désignant une attente commune entre un mentor et un mentoré)</w:t>
      </w:r>
    </w:p>
    <w:p w14:paraId="471D1CD8" w14:textId="77777777" w:rsidR="00A64EF4" w:rsidRPr="00874216" w:rsidRDefault="00A64EF4" w:rsidP="00A64EF4">
      <w:pPr>
        <w:pBdr>
          <w:top w:val="nil"/>
          <w:left w:val="nil"/>
          <w:bottom w:val="nil"/>
          <w:right w:val="nil"/>
          <w:between w:val="nil"/>
        </w:pBdr>
        <w:tabs>
          <w:tab w:val="left" w:pos="2835"/>
        </w:tabs>
        <w:spacing w:after="60" w:line="240" w:lineRule="auto"/>
        <w:ind w:left="2835" w:hanging="2835"/>
        <w:rPr>
          <w:iCs/>
        </w:rPr>
      </w:pPr>
      <w:r>
        <w:rPr>
          <w:b/>
          <w:bCs/>
          <w:iCs/>
        </w:rPr>
        <w:t>idRegisteredMentorFK :</w:t>
      </w:r>
      <w:r>
        <w:rPr>
          <w:b/>
          <w:bCs/>
          <w:iCs/>
        </w:rPr>
        <w:tab/>
      </w:r>
      <w:r>
        <w:rPr>
          <w:iCs/>
        </w:rPr>
        <w:t>identifiant clé étrangère (pointant sur une  idRegisteredPK de l’entité des inscrits, désignant un inscrit avec un rôle de mentor)</w:t>
      </w:r>
    </w:p>
    <w:p w14:paraId="42E86AFA" w14:textId="77777777" w:rsidR="00A64EF4" w:rsidRPr="00874216" w:rsidRDefault="00A64EF4" w:rsidP="00A64EF4">
      <w:pPr>
        <w:pBdr>
          <w:top w:val="nil"/>
          <w:left w:val="nil"/>
          <w:bottom w:val="nil"/>
          <w:right w:val="nil"/>
          <w:between w:val="nil"/>
        </w:pBdr>
        <w:tabs>
          <w:tab w:val="left" w:pos="2835"/>
        </w:tabs>
        <w:spacing w:after="60" w:line="240" w:lineRule="auto"/>
        <w:ind w:left="2835" w:hanging="2835"/>
        <w:rPr>
          <w:iCs/>
        </w:rPr>
      </w:pPr>
      <w:r>
        <w:rPr>
          <w:b/>
          <w:bCs/>
          <w:iCs/>
        </w:rPr>
        <w:t>idRegisteredMentoreFK :</w:t>
      </w:r>
      <w:r>
        <w:rPr>
          <w:b/>
          <w:bCs/>
          <w:iCs/>
        </w:rPr>
        <w:tab/>
      </w:r>
      <w:r>
        <w:rPr>
          <w:iCs/>
        </w:rPr>
        <w:t>identifiant clé étrangère (pointant sur une  idRegisteredPK de l’entité des inscrits, désignant un inscrit avec un rôle de mentoré)</w:t>
      </w:r>
    </w:p>
    <w:p w14:paraId="695CD0DC" w14:textId="77777777" w:rsidR="00A64EF4" w:rsidRPr="00874216" w:rsidRDefault="00A64EF4" w:rsidP="00A64EF4">
      <w:pPr>
        <w:pBdr>
          <w:top w:val="nil"/>
          <w:left w:val="nil"/>
          <w:bottom w:val="nil"/>
          <w:right w:val="nil"/>
          <w:between w:val="nil"/>
        </w:pBdr>
        <w:tabs>
          <w:tab w:val="left" w:pos="2835"/>
        </w:tabs>
        <w:spacing w:after="60" w:line="240" w:lineRule="auto"/>
        <w:rPr>
          <w:iCs/>
        </w:rPr>
      </w:pPr>
      <w:r>
        <w:rPr>
          <w:b/>
          <w:bCs/>
          <w:iCs/>
        </w:rPr>
        <w:t>id*PK :</w:t>
      </w:r>
      <w:r>
        <w:rPr>
          <w:b/>
          <w:bCs/>
          <w:iCs/>
        </w:rPr>
        <w:tab/>
      </w:r>
      <w:r>
        <w:rPr>
          <w:iCs/>
        </w:rPr>
        <w:t>identifiant clé primaire (un seul par entité/table d’association)</w:t>
      </w:r>
    </w:p>
    <w:p w14:paraId="28C5722C" w14:textId="77777777" w:rsidR="00A64EF4" w:rsidRDefault="00A64EF4" w:rsidP="00A64EF4">
      <w:pPr>
        <w:pBdr>
          <w:top w:val="nil"/>
          <w:left w:val="nil"/>
          <w:bottom w:val="nil"/>
          <w:right w:val="nil"/>
          <w:between w:val="nil"/>
        </w:pBdr>
        <w:tabs>
          <w:tab w:val="left" w:pos="2835"/>
        </w:tabs>
        <w:spacing w:after="60" w:line="240" w:lineRule="auto"/>
        <w:rPr>
          <w:iCs/>
        </w:rPr>
      </w:pPr>
      <w:r>
        <w:rPr>
          <w:b/>
          <w:bCs/>
          <w:iCs/>
        </w:rPr>
        <w:t>Registered :</w:t>
      </w:r>
      <w:r>
        <w:rPr>
          <w:iCs/>
        </w:rPr>
        <w:tab/>
        <w:t>entité des inscrits</w:t>
      </w:r>
    </w:p>
    <w:p w14:paraId="39B9CB31" w14:textId="77777777" w:rsidR="00A64EF4" w:rsidRDefault="00A64EF4" w:rsidP="00A64EF4">
      <w:pPr>
        <w:pBdr>
          <w:top w:val="nil"/>
          <w:left w:val="nil"/>
          <w:bottom w:val="nil"/>
          <w:right w:val="nil"/>
          <w:between w:val="nil"/>
        </w:pBdr>
        <w:tabs>
          <w:tab w:val="left" w:pos="2835"/>
        </w:tabs>
        <w:spacing w:after="60" w:line="240" w:lineRule="auto"/>
        <w:ind w:left="2835" w:hanging="2835"/>
        <w:rPr>
          <w:iCs/>
        </w:rPr>
      </w:pPr>
      <w:r>
        <w:rPr>
          <w:b/>
          <w:bCs/>
          <w:iCs/>
        </w:rPr>
        <w:t>Role :</w:t>
      </w:r>
      <w:r>
        <w:rPr>
          <w:b/>
          <w:bCs/>
          <w:iCs/>
        </w:rPr>
        <w:tab/>
      </w:r>
      <w:r>
        <w:rPr>
          <w:iCs/>
        </w:rPr>
        <w:t>entité des rôles : toutes combinaisons avec au moins un des trois et au maximum trois rôles (Mentor, Mentoré, Admin/Comptable).</w:t>
      </w:r>
    </w:p>
    <w:p w14:paraId="27B4DC09" w14:textId="77777777" w:rsidR="00A64EF4" w:rsidRDefault="00A64EF4" w:rsidP="00A64EF4">
      <w:pPr>
        <w:pBdr>
          <w:top w:val="nil"/>
          <w:left w:val="nil"/>
          <w:bottom w:val="nil"/>
          <w:right w:val="nil"/>
          <w:between w:val="nil"/>
        </w:pBdr>
        <w:tabs>
          <w:tab w:val="left" w:pos="2835"/>
        </w:tabs>
        <w:spacing w:after="60" w:line="240" w:lineRule="auto"/>
        <w:ind w:left="2835" w:hanging="2835"/>
        <w:rPr>
          <w:iCs/>
        </w:rPr>
      </w:pPr>
      <w:r>
        <w:rPr>
          <w:b/>
          <w:bCs/>
          <w:iCs/>
        </w:rPr>
        <w:t>role_droit :</w:t>
      </w:r>
      <w:r>
        <w:rPr>
          <w:iCs/>
        </w:rPr>
        <w:tab/>
        <w:t>table  d’association entre les entités Role et Droit (association binaire non fonctionnelle entre les entités)</w:t>
      </w:r>
    </w:p>
    <w:p w14:paraId="606A18D0" w14:textId="68F4A576" w:rsidR="00A64EF4" w:rsidRDefault="00A64EF4" w:rsidP="00A64EF4">
      <w:pPr>
        <w:pBdr>
          <w:top w:val="nil"/>
          <w:left w:val="nil"/>
          <w:bottom w:val="nil"/>
          <w:right w:val="nil"/>
          <w:between w:val="nil"/>
        </w:pBdr>
        <w:tabs>
          <w:tab w:val="left" w:pos="1701"/>
        </w:tabs>
        <w:spacing w:after="60" w:line="240" w:lineRule="auto"/>
        <w:ind w:left="1701" w:hanging="1701"/>
        <w:rPr>
          <w:iCs/>
        </w:rPr>
      </w:pPr>
    </w:p>
    <w:p w14:paraId="660C2891" w14:textId="109ECF99" w:rsidR="008C408B" w:rsidRDefault="00EA6C49" w:rsidP="001A19F7">
      <w:pPr>
        <w:pStyle w:val="TitreDoc2"/>
      </w:pPr>
      <w:bookmarkStart w:id="20" w:name="_Toc96983397"/>
      <w:r>
        <w:lastRenderedPageBreak/>
        <w:t>3.</w:t>
      </w:r>
      <w:r w:rsidR="009620C3">
        <w:t>4</w:t>
      </w:r>
      <w:r>
        <w:t xml:space="preserve"> Spécifications techniques</w:t>
      </w:r>
      <w:bookmarkEnd w:id="20"/>
    </w:p>
    <w:p w14:paraId="0F2DE6E8" w14:textId="5FC4290A" w:rsidR="008C408B" w:rsidRDefault="008C408B">
      <w:pPr>
        <w:rPr>
          <w:i/>
        </w:rPr>
      </w:pPr>
    </w:p>
    <w:p w14:paraId="0569FF7A" w14:textId="32E1E084" w:rsidR="00650948" w:rsidRDefault="00650948" w:rsidP="009D0BC7">
      <w:pPr>
        <w:rPr>
          <w:iCs/>
        </w:rPr>
      </w:pPr>
      <w:r>
        <w:rPr>
          <w:iCs/>
        </w:rPr>
        <w:t>Un langage de programmation orienté objet permet l’abstraction des entités et tables d’association en objets. Chaque objet porte ses propres propriétés et ses propres opérations. Ce qui permet une programmation factorisée et selon un modèle (MVC). De plus l’utilisation d</w:t>
      </w:r>
      <w:r w:rsidR="009F0D45">
        <w:rPr>
          <w:iCs/>
        </w:rPr>
        <w:t>’un</w:t>
      </w:r>
      <w:r>
        <w:rPr>
          <w:iCs/>
        </w:rPr>
        <w:t xml:space="preserve"> </w:t>
      </w:r>
      <w:r w:rsidR="009D0BC7">
        <w:rPr>
          <w:iCs/>
        </w:rPr>
        <w:t>F</w:t>
      </w:r>
      <w:r>
        <w:rPr>
          <w:iCs/>
        </w:rPr>
        <w:t xml:space="preserve">ramework (Spring) permet de simplifier la définition et la construction </w:t>
      </w:r>
      <w:r w:rsidR="009F0D45">
        <w:rPr>
          <w:iCs/>
        </w:rPr>
        <w:t xml:space="preserve">de l’infrastructure de l’application dont les ORM, les web services et les </w:t>
      </w:r>
      <w:r w:rsidR="009D0BC7">
        <w:rPr>
          <w:iCs/>
        </w:rPr>
        <w:t>API</w:t>
      </w:r>
      <w:r w:rsidR="009F0D45">
        <w:rPr>
          <w:iCs/>
        </w:rPr>
        <w:t>.</w:t>
      </w:r>
    </w:p>
    <w:p w14:paraId="103A27A3" w14:textId="725B7FF1" w:rsidR="009F0D45" w:rsidRPr="00650948" w:rsidRDefault="009F0D45">
      <w:pPr>
        <w:rPr>
          <w:iCs/>
        </w:rPr>
      </w:pPr>
    </w:p>
    <w:p w14:paraId="57DD7D39" w14:textId="6719C753" w:rsidR="00443F07" w:rsidRDefault="00EA6C49" w:rsidP="001A19F7">
      <w:pPr>
        <w:pStyle w:val="TitreDoc2"/>
      </w:pPr>
      <w:bookmarkStart w:id="21" w:name="_Toc96983398"/>
      <w:r>
        <w:t>3.</w:t>
      </w:r>
      <w:r w:rsidR="009620C3">
        <w:t>5</w:t>
      </w:r>
      <w:r>
        <w:t xml:space="preserve"> Wireframes</w:t>
      </w:r>
      <w:bookmarkEnd w:id="21"/>
    </w:p>
    <w:p w14:paraId="6D7E9BC5" w14:textId="77777777" w:rsidR="00443F07" w:rsidRDefault="00443F07" w:rsidP="00443F07">
      <w:pPr>
        <w:pBdr>
          <w:top w:val="nil"/>
          <w:left w:val="nil"/>
          <w:bottom w:val="nil"/>
          <w:right w:val="nil"/>
          <w:between w:val="nil"/>
        </w:pBdr>
        <w:tabs>
          <w:tab w:val="left" w:pos="2835"/>
        </w:tabs>
        <w:spacing w:line="240" w:lineRule="auto"/>
        <w:rPr>
          <w:b/>
          <w:bCs/>
          <w:iCs/>
          <w:color w:val="00B050"/>
        </w:rPr>
      </w:pPr>
    </w:p>
    <w:p w14:paraId="58ABB376" w14:textId="70705D74" w:rsidR="00443F07" w:rsidRDefault="00443F07" w:rsidP="001A19F7">
      <w:pPr>
        <w:pStyle w:val="TitreDoc3"/>
      </w:pPr>
      <w:bookmarkStart w:id="22" w:name="_Toc96983399"/>
      <w:r w:rsidRPr="00022A52">
        <w:t>3.</w:t>
      </w:r>
      <w:r>
        <w:t>5.1</w:t>
      </w:r>
      <w:r w:rsidRPr="00022A52">
        <w:t xml:space="preserve"> </w:t>
      </w:r>
      <w:r w:rsidRPr="00443F07">
        <w:t>S'authentifier</w:t>
      </w:r>
      <w:r>
        <w:rPr>
          <w:noProof/>
        </w:rPr>
        <w:drawing>
          <wp:anchor distT="0" distB="0" distL="114300" distR="114300" simplePos="0" relativeHeight="251661312" behindDoc="0" locked="0" layoutInCell="1" allowOverlap="1" wp14:anchorId="75C2BABC" wp14:editId="576B2727">
            <wp:simplePos x="0" y="0"/>
            <wp:positionH relativeFrom="column">
              <wp:posOffset>-28575</wp:posOffset>
            </wp:positionH>
            <wp:positionV relativeFrom="page">
              <wp:posOffset>3810000</wp:posOffset>
            </wp:positionV>
            <wp:extent cx="3822700" cy="6667500"/>
            <wp:effectExtent l="0" t="0" r="0" b="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9"/>
                    <a:stretch>
                      <a:fillRect/>
                    </a:stretch>
                  </pic:blipFill>
                  <pic:spPr>
                    <a:xfrm>
                      <a:off x="0" y="0"/>
                      <a:ext cx="3822700" cy="6667500"/>
                    </a:xfrm>
                    <a:prstGeom prst="rect">
                      <a:avLst/>
                    </a:prstGeom>
                  </pic:spPr>
                </pic:pic>
              </a:graphicData>
            </a:graphic>
            <wp14:sizeRelH relativeFrom="margin">
              <wp14:pctWidth>0</wp14:pctWidth>
            </wp14:sizeRelH>
            <wp14:sizeRelV relativeFrom="margin">
              <wp14:pctHeight>0</wp14:pctHeight>
            </wp14:sizeRelV>
          </wp:anchor>
        </w:drawing>
      </w:r>
      <w:bookmarkEnd w:id="22"/>
    </w:p>
    <w:p w14:paraId="5DDB1BAA" w14:textId="77777777" w:rsidR="00443F07" w:rsidRDefault="00443F07" w:rsidP="001A19F7">
      <w:pPr>
        <w:pStyle w:val="TitreDoc3"/>
      </w:pPr>
    </w:p>
    <w:p w14:paraId="4330840B" w14:textId="77777777" w:rsidR="00443F07" w:rsidRDefault="00443F07" w:rsidP="001A19F7">
      <w:pPr>
        <w:pStyle w:val="TitreDoc3"/>
      </w:pPr>
    </w:p>
    <w:p w14:paraId="26F8D1D8" w14:textId="4A4E1C92" w:rsidR="00443F07" w:rsidRDefault="00443F07" w:rsidP="001A19F7">
      <w:pPr>
        <w:pStyle w:val="TitreDoc3"/>
      </w:pPr>
    </w:p>
    <w:p w14:paraId="6912354E" w14:textId="77777777" w:rsidR="00443F07" w:rsidRDefault="00443F07" w:rsidP="001A19F7">
      <w:pPr>
        <w:pStyle w:val="TitreDoc3"/>
      </w:pPr>
    </w:p>
    <w:p w14:paraId="14000259" w14:textId="2D77A570" w:rsidR="00443F07" w:rsidRDefault="00443F07" w:rsidP="001A19F7">
      <w:pPr>
        <w:pStyle w:val="TitreDoc3"/>
      </w:pPr>
    </w:p>
    <w:p w14:paraId="07190F5B" w14:textId="77777777" w:rsidR="00443F07" w:rsidRDefault="00443F07" w:rsidP="001A19F7">
      <w:pPr>
        <w:pStyle w:val="TitreDoc3"/>
      </w:pPr>
    </w:p>
    <w:p w14:paraId="1E1FB680" w14:textId="77777777" w:rsidR="00443F07" w:rsidRDefault="00443F07" w:rsidP="001A19F7">
      <w:pPr>
        <w:pStyle w:val="TitreDoc3"/>
      </w:pPr>
    </w:p>
    <w:p w14:paraId="0B42ED91" w14:textId="21BE17CA" w:rsidR="00443F07" w:rsidRDefault="00443F07" w:rsidP="001A19F7">
      <w:pPr>
        <w:pStyle w:val="TitreDoc3"/>
      </w:pPr>
    </w:p>
    <w:p w14:paraId="14A3628C" w14:textId="5B08573F" w:rsidR="001A19F7" w:rsidRDefault="001A19F7" w:rsidP="001A19F7">
      <w:pPr>
        <w:pStyle w:val="TitreDoc3"/>
      </w:pPr>
    </w:p>
    <w:p w14:paraId="6A07E32D" w14:textId="4BA326A4" w:rsidR="001A19F7" w:rsidRDefault="001A19F7" w:rsidP="001A19F7">
      <w:pPr>
        <w:pStyle w:val="TitreDoc3"/>
      </w:pPr>
    </w:p>
    <w:p w14:paraId="4D0E2DA1" w14:textId="33F96157" w:rsidR="001A19F7" w:rsidRDefault="001A19F7" w:rsidP="001A19F7">
      <w:pPr>
        <w:pStyle w:val="TitreDoc3"/>
      </w:pPr>
    </w:p>
    <w:p w14:paraId="01181702" w14:textId="14375762" w:rsidR="001A19F7" w:rsidRDefault="001A19F7" w:rsidP="001A19F7">
      <w:pPr>
        <w:pStyle w:val="TitreDoc3"/>
      </w:pPr>
    </w:p>
    <w:p w14:paraId="2A201229" w14:textId="2B657FC8" w:rsidR="001A19F7" w:rsidRDefault="001A19F7" w:rsidP="001A19F7">
      <w:pPr>
        <w:pStyle w:val="TitreDoc3"/>
      </w:pPr>
    </w:p>
    <w:p w14:paraId="6FE3E56C" w14:textId="14E5468D" w:rsidR="001A19F7" w:rsidRDefault="001A19F7" w:rsidP="001A19F7">
      <w:pPr>
        <w:pStyle w:val="TitreDoc3"/>
      </w:pPr>
    </w:p>
    <w:p w14:paraId="3AD05714" w14:textId="65A97B85" w:rsidR="001A19F7" w:rsidRDefault="001A19F7" w:rsidP="001A19F7">
      <w:pPr>
        <w:pStyle w:val="TitreDoc3"/>
      </w:pPr>
    </w:p>
    <w:p w14:paraId="31F494AE" w14:textId="0EF89841" w:rsidR="001A19F7" w:rsidRDefault="001A19F7" w:rsidP="001A19F7">
      <w:pPr>
        <w:pStyle w:val="TitreDoc3"/>
      </w:pPr>
    </w:p>
    <w:p w14:paraId="71F59C33" w14:textId="76763F45" w:rsidR="001A19F7" w:rsidRDefault="001A19F7" w:rsidP="001A19F7">
      <w:pPr>
        <w:pStyle w:val="TitreDoc3"/>
      </w:pPr>
    </w:p>
    <w:p w14:paraId="316625E4" w14:textId="77777777" w:rsidR="001A19F7" w:rsidRDefault="001A19F7" w:rsidP="001A19F7">
      <w:pPr>
        <w:pStyle w:val="TitreDoc3"/>
      </w:pPr>
    </w:p>
    <w:p w14:paraId="24BE883E" w14:textId="77777777" w:rsidR="00443F07" w:rsidRDefault="00443F07" w:rsidP="001A19F7">
      <w:pPr>
        <w:pStyle w:val="TitreDoc3"/>
      </w:pPr>
    </w:p>
    <w:p w14:paraId="325458F3" w14:textId="5E80471E" w:rsidR="00443F07" w:rsidRDefault="00443F07" w:rsidP="001A19F7">
      <w:pPr>
        <w:pStyle w:val="TitreDoc3"/>
      </w:pPr>
    </w:p>
    <w:p w14:paraId="39D08425" w14:textId="7DEDB666" w:rsidR="00443F07" w:rsidRDefault="00443F07" w:rsidP="001A19F7">
      <w:pPr>
        <w:pStyle w:val="TitreDoc3"/>
      </w:pPr>
    </w:p>
    <w:p w14:paraId="237B65D6" w14:textId="4FFE831B" w:rsidR="001A19F7" w:rsidRDefault="001A19F7" w:rsidP="001A19F7">
      <w:pPr>
        <w:pStyle w:val="TitreDoc3"/>
      </w:pPr>
    </w:p>
    <w:p w14:paraId="71F87DC5" w14:textId="64FDDC09" w:rsidR="001A19F7" w:rsidRDefault="001A19F7" w:rsidP="001A19F7">
      <w:pPr>
        <w:pStyle w:val="TitreDoc3"/>
      </w:pPr>
    </w:p>
    <w:p w14:paraId="79EF2DA4" w14:textId="67B6EDC1" w:rsidR="001A19F7" w:rsidRDefault="001A19F7" w:rsidP="001A19F7">
      <w:pPr>
        <w:pStyle w:val="TitreDoc3"/>
      </w:pPr>
    </w:p>
    <w:p w14:paraId="6FCBE4A5" w14:textId="7C0F7E7B" w:rsidR="001A19F7" w:rsidRDefault="001A19F7" w:rsidP="001A19F7">
      <w:pPr>
        <w:pStyle w:val="TitreDoc3"/>
      </w:pPr>
    </w:p>
    <w:p w14:paraId="79742E4A" w14:textId="7920C597" w:rsidR="001A19F7" w:rsidRDefault="001A19F7" w:rsidP="001A19F7">
      <w:pPr>
        <w:pStyle w:val="TitreDoc3"/>
      </w:pPr>
    </w:p>
    <w:p w14:paraId="794923AB" w14:textId="05EA5408" w:rsidR="001A19F7" w:rsidRDefault="001A19F7" w:rsidP="001A19F7">
      <w:pPr>
        <w:pStyle w:val="TitreDoc3"/>
      </w:pPr>
    </w:p>
    <w:p w14:paraId="09A66298" w14:textId="4F2110B9" w:rsidR="001A19F7" w:rsidRDefault="001A19F7" w:rsidP="001A19F7">
      <w:pPr>
        <w:pStyle w:val="TitreDoc3"/>
      </w:pPr>
    </w:p>
    <w:p w14:paraId="428B6931" w14:textId="794F4A6C" w:rsidR="001A19F7" w:rsidRDefault="001A19F7" w:rsidP="001A19F7">
      <w:pPr>
        <w:pStyle w:val="TitreDoc3"/>
      </w:pPr>
    </w:p>
    <w:p w14:paraId="71E71854" w14:textId="499D3B89" w:rsidR="001A19F7" w:rsidRDefault="001A19F7" w:rsidP="001A19F7">
      <w:pPr>
        <w:pStyle w:val="TitreDoc3"/>
      </w:pPr>
    </w:p>
    <w:p w14:paraId="3001DBB3" w14:textId="77777777" w:rsidR="001A19F7" w:rsidRDefault="001A19F7" w:rsidP="001A19F7">
      <w:pPr>
        <w:pStyle w:val="TitreDoc3"/>
      </w:pPr>
    </w:p>
    <w:p w14:paraId="7D20FA23" w14:textId="2230164C" w:rsidR="00443F07" w:rsidRDefault="00443F07" w:rsidP="001A19F7">
      <w:pPr>
        <w:pStyle w:val="TitreDoc3"/>
      </w:pPr>
    </w:p>
    <w:p w14:paraId="6575D99B" w14:textId="36C85DFE" w:rsidR="00443F07" w:rsidRDefault="00443F07" w:rsidP="005E2F55">
      <w:pPr>
        <w:pStyle w:val="TitreDoc3"/>
      </w:pPr>
      <w:bookmarkStart w:id="23" w:name="_Toc96983400"/>
      <w:r w:rsidRPr="00022A52">
        <w:lastRenderedPageBreak/>
        <w:t>3.</w:t>
      </w:r>
      <w:r>
        <w:t>5.2</w:t>
      </w:r>
      <w:r w:rsidRPr="00022A52">
        <w:t xml:space="preserve"> </w:t>
      </w:r>
      <w:r w:rsidRPr="00443F07">
        <w:t xml:space="preserve">Gérer </w:t>
      </w:r>
      <w:r>
        <w:t>les u</w:t>
      </w:r>
      <w:r w:rsidRPr="00443F07">
        <w:t>tilisateurs</w:t>
      </w:r>
      <w:bookmarkEnd w:id="23"/>
    </w:p>
    <w:p w14:paraId="0F31FB41" w14:textId="0B80B2F9" w:rsidR="00443F07" w:rsidRDefault="00443F07" w:rsidP="00443F07">
      <w:pPr>
        <w:pBdr>
          <w:top w:val="nil"/>
          <w:left w:val="nil"/>
          <w:bottom w:val="nil"/>
          <w:right w:val="nil"/>
          <w:between w:val="nil"/>
        </w:pBdr>
        <w:tabs>
          <w:tab w:val="left" w:pos="2835"/>
        </w:tabs>
        <w:spacing w:line="240" w:lineRule="auto"/>
        <w:rPr>
          <w:b/>
          <w:bCs/>
          <w:iCs/>
          <w:color w:val="00B050"/>
        </w:rPr>
      </w:pPr>
    </w:p>
    <w:p w14:paraId="635EC36F" w14:textId="52D64725" w:rsidR="00443F07" w:rsidRDefault="00443F07" w:rsidP="00443F07">
      <w:pPr>
        <w:pBdr>
          <w:top w:val="nil"/>
          <w:left w:val="nil"/>
          <w:bottom w:val="nil"/>
          <w:right w:val="nil"/>
          <w:between w:val="nil"/>
        </w:pBdr>
        <w:tabs>
          <w:tab w:val="left" w:pos="2835"/>
        </w:tabs>
        <w:spacing w:line="240" w:lineRule="auto"/>
        <w:rPr>
          <w:b/>
          <w:bCs/>
          <w:iCs/>
          <w:color w:val="00B050"/>
        </w:rPr>
      </w:pPr>
      <w:r>
        <w:rPr>
          <w:b/>
          <w:bCs/>
          <w:iCs/>
          <w:noProof/>
          <w:color w:val="00B050"/>
        </w:rPr>
        <w:drawing>
          <wp:inline distT="0" distB="0" distL="0" distR="0" wp14:anchorId="01744377" wp14:editId="1F2BDC3B">
            <wp:extent cx="6299835" cy="5530850"/>
            <wp:effectExtent l="0" t="0" r="571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a:stretch>
                      <a:fillRect/>
                    </a:stretch>
                  </pic:blipFill>
                  <pic:spPr>
                    <a:xfrm>
                      <a:off x="0" y="0"/>
                      <a:ext cx="6299835" cy="5530850"/>
                    </a:xfrm>
                    <a:prstGeom prst="rect">
                      <a:avLst/>
                    </a:prstGeom>
                  </pic:spPr>
                </pic:pic>
              </a:graphicData>
            </a:graphic>
          </wp:inline>
        </w:drawing>
      </w:r>
    </w:p>
    <w:p w14:paraId="0DCA1CFE" w14:textId="3BDFEA83" w:rsidR="008C408B" w:rsidRDefault="00443F07" w:rsidP="00443F07">
      <w:pPr>
        <w:pBdr>
          <w:top w:val="nil"/>
          <w:left w:val="nil"/>
          <w:bottom w:val="nil"/>
          <w:right w:val="nil"/>
          <w:between w:val="nil"/>
        </w:pBdr>
        <w:ind w:firstLine="720"/>
        <w:rPr>
          <w:iCs/>
        </w:rPr>
      </w:pPr>
      <w:r>
        <w:rPr>
          <w:iCs/>
        </w:rPr>
        <w:t>Tout rôle sans admin</w:t>
      </w:r>
      <w:r>
        <w:rPr>
          <w:iCs/>
        </w:rPr>
        <w:tab/>
      </w:r>
      <w:r>
        <w:rPr>
          <w:iCs/>
        </w:rPr>
        <w:tab/>
      </w:r>
      <w:r>
        <w:rPr>
          <w:iCs/>
        </w:rPr>
        <w:tab/>
      </w:r>
      <w:r>
        <w:rPr>
          <w:iCs/>
        </w:rPr>
        <w:tab/>
      </w:r>
      <w:r>
        <w:rPr>
          <w:iCs/>
        </w:rPr>
        <w:tab/>
        <w:t>Tout rôle avec admin</w:t>
      </w:r>
    </w:p>
    <w:p w14:paraId="18348274" w14:textId="317D4DF8" w:rsidR="00443F07" w:rsidRDefault="00443F07" w:rsidP="00443F07">
      <w:pPr>
        <w:pBdr>
          <w:top w:val="nil"/>
          <w:left w:val="nil"/>
          <w:bottom w:val="nil"/>
          <w:right w:val="nil"/>
          <w:between w:val="nil"/>
        </w:pBdr>
        <w:ind w:firstLine="720"/>
        <w:rPr>
          <w:iCs/>
        </w:rPr>
      </w:pPr>
    </w:p>
    <w:p w14:paraId="27132901" w14:textId="4C847AFB" w:rsidR="00490A17" w:rsidRDefault="00443F07" w:rsidP="00490A17">
      <w:pPr>
        <w:pBdr>
          <w:top w:val="nil"/>
          <w:left w:val="nil"/>
          <w:bottom w:val="nil"/>
          <w:right w:val="nil"/>
          <w:between w:val="nil"/>
        </w:pBdr>
        <w:ind w:firstLine="720"/>
        <w:rPr>
          <w:iCs/>
        </w:rPr>
      </w:pPr>
      <w:r>
        <w:rPr>
          <w:iCs/>
        </w:rPr>
        <w:t>Les onglets et les boutons ne sont affichés que selon les droits définis dans chaque rôle</w:t>
      </w:r>
      <w:r w:rsidR="00490A17">
        <w:rPr>
          <w:iCs/>
        </w:rPr>
        <w:t> : par exemple un administrateur sans autre rôle n’aura d’affich</w:t>
      </w:r>
      <w:r w:rsidR="00D76DFB">
        <w:rPr>
          <w:iCs/>
        </w:rPr>
        <w:t>é</w:t>
      </w:r>
      <w:r w:rsidR="00490A17">
        <w:rPr>
          <w:iCs/>
        </w:rPr>
        <w:t xml:space="preserve"> que les onglets « Modifier » et « Admin ».</w:t>
      </w:r>
    </w:p>
    <w:p w14:paraId="4EA93458" w14:textId="4EBA48F0" w:rsidR="00490A17" w:rsidRDefault="00490A17" w:rsidP="00490A17">
      <w:pPr>
        <w:pBdr>
          <w:top w:val="nil"/>
          <w:left w:val="nil"/>
          <w:bottom w:val="nil"/>
          <w:right w:val="nil"/>
          <w:between w:val="nil"/>
        </w:pBdr>
        <w:rPr>
          <w:iCs/>
        </w:rPr>
      </w:pPr>
      <w:r>
        <w:rPr>
          <w:iCs/>
        </w:rPr>
        <w:t>Le comptable n’aura que l’onglet admin et le bouton « Consulter les sessions »</w:t>
      </w:r>
    </w:p>
    <w:p w14:paraId="1A6BA62D" w14:textId="2830890B" w:rsidR="00443F07" w:rsidRDefault="00443F07" w:rsidP="00443F07">
      <w:pPr>
        <w:pBdr>
          <w:top w:val="nil"/>
          <w:left w:val="nil"/>
          <w:bottom w:val="nil"/>
          <w:right w:val="nil"/>
          <w:between w:val="nil"/>
        </w:pBdr>
        <w:rPr>
          <w:iCs/>
        </w:rPr>
      </w:pPr>
    </w:p>
    <w:p w14:paraId="6906455C" w14:textId="309FB683" w:rsidR="00443F07" w:rsidRDefault="00443F07">
      <w:pPr>
        <w:rPr>
          <w:iCs/>
        </w:rPr>
      </w:pPr>
      <w:r>
        <w:rPr>
          <w:iCs/>
        </w:rPr>
        <w:br w:type="page"/>
      </w:r>
    </w:p>
    <w:p w14:paraId="4CF98B56" w14:textId="1378443C" w:rsidR="00443F07" w:rsidRDefault="00443F07" w:rsidP="001A19F7">
      <w:pPr>
        <w:pStyle w:val="TitreDoc3"/>
      </w:pPr>
      <w:bookmarkStart w:id="24" w:name="_Toc96983401"/>
      <w:r w:rsidRPr="00022A52">
        <w:lastRenderedPageBreak/>
        <w:t>3.</w:t>
      </w:r>
      <w:r>
        <w:t>5.3</w:t>
      </w:r>
      <w:r w:rsidRPr="00022A52">
        <w:t xml:space="preserve"> </w:t>
      </w:r>
      <w:r w:rsidRPr="00443F07">
        <w:t xml:space="preserve">Gérer </w:t>
      </w:r>
      <w:r w:rsidR="00E36FC7">
        <w:t>un contrat</w:t>
      </w:r>
      <w:bookmarkEnd w:id="24"/>
    </w:p>
    <w:p w14:paraId="7A297C21" w14:textId="614DC5C0" w:rsidR="00443F07" w:rsidRDefault="00443F07" w:rsidP="00443F07">
      <w:pPr>
        <w:pBdr>
          <w:top w:val="nil"/>
          <w:left w:val="nil"/>
          <w:bottom w:val="nil"/>
          <w:right w:val="nil"/>
          <w:between w:val="nil"/>
        </w:pBdr>
        <w:rPr>
          <w:rFonts w:ascii="Open Sans" w:eastAsia="Open Sans" w:hAnsi="Open Sans" w:cs="Open Sans"/>
          <w:b/>
          <w:color w:val="FF5722"/>
          <w:sz w:val="28"/>
          <w:szCs w:val="28"/>
        </w:rPr>
      </w:pPr>
      <w:r>
        <w:rPr>
          <w:b/>
          <w:bCs/>
          <w:iCs/>
          <w:noProof/>
          <w:color w:val="00B050"/>
        </w:rPr>
        <w:drawing>
          <wp:anchor distT="0" distB="0" distL="114300" distR="114300" simplePos="0" relativeHeight="251662336" behindDoc="0" locked="0" layoutInCell="1" allowOverlap="1" wp14:anchorId="4A18D7CF" wp14:editId="27B6F124">
            <wp:simplePos x="0" y="0"/>
            <wp:positionH relativeFrom="column">
              <wp:posOffset>-19050</wp:posOffset>
            </wp:positionH>
            <wp:positionV relativeFrom="paragraph">
              <wp:posOffset>146685</wp:posOffset>
            </wp:positionV>
            <wp:extent cx="3920490" cy="6838950"/>
            <wp:effectExtent l="0" t="0" r="0" b="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a:stretch>
                      <a:fillRect/>
                    </a:stretch>
                  </pic:blipFill>
                  <pic:spPr>
                    <a:xfrm>
                      <a:off x="0" y="0"/>
                      <a:ext cx="3920490" cy="6838950"/>
                    </a:xfrm>
                    <a:prstGeom prst="rect">
                      <a:avLst/>
                    </a:prstGeom>
                  </pic:spPr>
                </pic:pic>
              </a:graphicData>
            </a:graphic>
            <wp14:sizeRelH relativeFrom="margin">
              <wp14:pctWidth>0</wp14:pctWidth>
            </wp14:sizeRelH>
            <wp14:sizeRelV relativeFrom="margin">
              <wp14:pctHeight>0</wp14:pctHeight>
            </wp14:sizeRelV>
          </wp:anchor>
        </w:drawing>
      </w:r>
    </w:p>
    <w:p w14:paraId="7FA83947" w14:textId="73AA5386" w:rsidR="00490A17" w:rsidRPr="00490A17" w:rsidRDefault="00490A17" w:rsidP="00490A17">
      <w:pPr>
        <w:rPr>
          <w:rFonts w:ascii="Open Sans" w:eastAsia="Open Sans" w:hAnsi="Open Sans" w:cs="Open Sans"/>
          <w:sz w:val="28"/>
          <w:szCs w:val="28"/>
        </w:rPr>
      </w:pPr>
    </w:p>
    <w:p w14:paraId="685329E6" w14:textId="597B3DE3" w:rsidR="00490A17" w:rsidRPr="00490A17" w:rsidRDefault="00490A17" w:rsidP="00490A17">
      <w:pPr>
        <w:rPr>
          <w:rFonts w:ascii="Open Sans" w:eastAsia="Open Sans" w:hAnsi="Open Sans" w:cs="Open Sans"/>
          <w:sz w:val="28"/>
          <w:szCs w:val="28"/>
        </w:rPr>
      </w:pPr>
    </w:p>
    <w:p w14:paraId="6802056E" w14:textId="3097303E" w:rsidR="00490A17" w:rsidRPr="00490A17" w:rsidRDefault="00490A17" w:rsidP="00490A17">
      <w:pPr>
        <w:rPr>
          <w:rFonts w:ascii="Open Sans" w:eastAsia="Open Sans" w:hAnsi="Open Sans" w:cs="Open Sans"/>
          <w:sz w:val="28"/>
          <w:szCs w:val="28"/>
        </w:rPr>
      </w:pPr>
    </w:p>
    <w:p w14:paraId="332287DA" w14:textId="4EC27B0E" w:rsidR="00490A17" w:rsidRPr="00490A17" w:rsidRDefault="00490A17" w:rsidP="00490A17">
      <w:pPr>
        <w:rPr>
          <w:rFonts w:ascii="Open Sans" w:eastAsia="Open Sans" w:hAnsi="Open Sans" w:cs="Open Sans"/>
          <w:sz w:val="28"/>
          <w:szCs w:val="28"/>
        </w:rPr>
      </w:pPr>
    </w:p>
    <w:p w14:paraId="15F79F28" w14:textId="57A1778E" w:rsidR="00490A17" w:rsidRPr="00490A17" w:rsidRDefault="00490A17" w:rsidP="00490A17">
      <w:pPr>
        <w:rPr>
          <w:rFonts w:ascii="Open Sans" w:eastAsia="Open Sans" w:hAnsi="Open Sans" w:cs="Open Sans"/>
          <w:sz w:val="28"/>
          <w:szCs w:val="28"/>
        </w:rPr>
      </w:pPr>
    </w:p>
    <w:p w14:paraId="68745B00" w14:textId="52D3F5BA" w:rsidR="00490A17" w:rsidRPr="00490A17" w:rsidRDefault="00490A17" w:rsidP="00490A17">
      <w:pPr>
        <w:rPr>
          <w:rFonts w:ascii="Open Sans" w:eastAsia="Open Sans" w:hAnsi="Open Sans" w:cs="Open Sans"/>
          <w:sz w:val="28"/>
          <w:szCs w:val="28"/>
        </w:rPr>
      </w:pPr>
    </w:p>
    <w:p w14:paraId="2886BB89" w14:textId="53D53DE0" w:rsidR="00490A17" w:rsidRPr="00490A17" w:rsidRDefault="00490A17" w:rsidP="00490A17">
      <w:pPr>
        <w:rPr>
          <w:rFonts w:ascii="Open Sans" w:eastAsia="Open Sans" w:hAnsi="Open Sans" w:cs="Open Sans"/>
          <w:sz w:val="28"/>
          <w:szCs w:val="28"/>
        </w:rPr>
      </w:pPr>
    </w:p>
    <w:p w14:paraId="36B3A2AD" w14:textId="24749AB2" w:rsidR="00490A17" w:rsidRPr="00490A17" w:rsidRDefault="00490A17" w:rsidP="00490A17">
      <w:pPr>
        <w:rPr>
          <w:rFonts w:ascii="Open Sans" w:eastAsia="Open Sans" w:hAnsi="Open Sans" w:cs="Open Sans"/>
          <w:sz w:val="28"/>
          <w:szCs w:val="28"/>
        </w:rPr>
      </w:pPr>
    </w:p>
    <w:p w14:paraId="285F5BF5" w14:textId="6D578FCE" w:rsidR="00490A17" w:rsidRPr="00490A17" w:rsidRDefault="00490A17" w:rsidP="00490A17">
      <w:pPr>
        <w:rPr>
          <w:rFonts w:ascii="Open Sans" w:eastAsia="Open Sans" w:hAnsi="Open Sans" w:cs="Open Sans"/>
          <w:sz w:val="28"/>
          <w:szCs w:val="28"/>
        </w:rPr>
      </w:pPr>
    </w:p>
    <w:p w14:paraId="5334CED1" w14:textId="2BEF00DE" w:rsidR="00490A17" w:rsidRPr="00490A17" w:rsidRDefault="00490A17" w:rsidP="00490A17">
      <w:pPr>
        <w:rPr>
          <w:rFonts w:ascii="Open Sans" w:eastAsia="Open Sans" w:hAnsi="Open Sans" w:cs="Open Sans"/>
          <w:sz w:val="28"/>
          <w:szCs w:val="28"/>
        </w:rPr>
      </w:pPr>
    </w:p>
    <w:p w14:paraId="0B010F6E" w14:textId="42B9AD14" w:rsidR="00490A17" w:rsidRPr="00490A17" w:rsidRDefault="00490A17" w:rsidP="00490A17">
      <w:pPr>
        <w:rPr>
          <w:rFonts w:ascii="Open Sans" w:eastAsia="Open Sans" w:hAnsi="Open Sans" w:cs="Open Sans"/>
          <w:sz w:val="28"/>
          <w:szCs w:val="28"/>
        </w:rPr>
      </w:pPr>
    </w:p>
    <w:p w14:paraId="6831A1FE" w14:textId="53208349" w:rsidR="00490A17" w:rsidRPr="00490A17" w:rsidRDefault="00490A17" w:rsidP="00490A17">
      <w:pPr>
        <w:rPr>
          <w:rFonts w:ascii="Open Sans" w:eastAsia="Open Sans" w:hAnsi="Open Sans" w:cs="Open Sans"/>
          <w:sz w:val="28"/>
          <w:szCs w:val="28"/>
        </w:rPr>
      </w:pPr>
    </w:p>
    <w:p w14:paraId="21596495" w14:textId="7D747287" w:rsidR="00490A17" w:rsidRPr="00490A17" w:rsidRDefault="00490A17" w:rsidP="00490A17">
      <w:pPr>
        <w:rPr>
          <w:rFonts w:ascii="Open Sans" w:eastAsia="Open Sans" w:hAnsi="Open Sans" w:cs="Open Sans"/>
          <w:sz w:val="28"/>
          <w:szCs w:val="28"/>
        </w:rPr>
      </w:pPr>
    </w:p>
    <w:p w14:paraId="775AB367" w14:textId="6DA17B1D" w:rsidR="00490A17" w:rsidRPr="00490A17" w:rsidRDefault="00490A17" w:rsidP="00490A17">
      <w:pPr>
        <w:rPr>
          <w:rFonts w:ascii="Open Sans" w:eastAsia="Open Sans" w:hAnsi="Open Sans" w:cs="Open Sans"/>
          <w:sz w:val="28"/>
          <w:szCs w:val="28"/>
        </w:rPr>
      </w:pPr>
    </w:p>
    <w:p w14:paraId="66FCFBBF" w14:textId="1252C41A" w:rsidR="00490A17" w:rsidRPr="00490A17" w:rsidRDefault="00490A17" w:rsidP="00490A17">
      <w:pPr>
        <w:rPr>
          <w:rFonts w:ascii="Open Sans" w:eastAsia="Open Sans" w:hAnsi="Open Sans" w:cs="Open Sans"/>
          <w:sz w:val="28"/>
          <w:szCs w:val="28"/>
        </w:rPr>
      </w:pPr>
    </w:p>
    <w:p w14:paraId="0C39DAA3" w14:textId="228553BE" w:rsidR="00490A17" w:rsidRPr="00490A17" w:rsidRDefault="00490A17" w:rsidP="00490A17">
      <w:pPr>
        <w:rPr>
          <w:rFonts w:ascii="Open Sans" w:eastAsia="Open Sans" w:hAnsi="Open Sans" w:cs="Open Sans"/>
          <w:sz w:val="28"/>
          <w:szCs w:val="28"/>
        </w:rPr>
      </w:pPr>
    </w:p>
    <w:p w14:paraId="6FEA6029" w14:textId="0D77F152" w:rsidR="00490A17" w:rsidRPr="00490A17" w:rsidRDefault="00490A17" w:rsidP="00490A17">
      <w:pPr>
        <w:rPr>
          <w:rFonts w:ascii="Open Sans" w:eastAsia="Open Sans" w:hAnsi="Open Sans" w:cs="Open Sans"/>
          <w:sz w:val="28"/>
          <w:szCs w:val="28"/>
        </w:rPr>
      </w:pPr>
    </w:p>
    <w:p w14:paraId="4D7183F8" w14:textId="16E0AF3E" w:rsidR="00490A17" w:rsidRPr="00490A17" w:rsidRDefault="00490A17" w:rsidP="00490A17">
      <w:pPr>
        <w:rPr>
          <w:rFonts w:ascii="Open Sans" w:eastAsia="Open Sans" w:hAnsi="Open Sans" w:cs="Open Sans"/>
          <w:sz w:val="28"/>
          <w:szCs w:val="28"/>
        </w:rPr>
      </w:pPr>
    </w:p>
    <w:p w14:paraId="44AF9173" w14:textId="1E6BBDE6" w:rsidR="00490A17" w:rsidRPr="00490A17" w:rsidRDefault="00490A17" w:rsidP="00490A17">
      <w:pPr>
        <w:rPr>
          <w:rFonts w:ascii="Open Sans" w:eastAsia="Open Sans" w:hAnsi="Open Sans" w:cs="Open Sans"/>
          <w:sz w:val="28"/>
          <w:szCs w:val="28"/>
        </w:rPr>
      </w:pPr>
    </w:p>
    <w:p w14:paraId="2660E138" w14:textId="6DACF1D0" w:rsidR="00490A17" w:rsidRPr="00490A17" w:rsidRDefault="00490A17" w:rsidP="00490A17">
      <w:pPr>
        <w:rPr>
          <w:rFonts w:ascii="Open Sans" w:eastAsia="Open Sans" w:hAnsi="Open Sans" w:cs="Open Sans"/>
          <w:sz w:val="28"/>
          <w:szCs w:val="28"/>
        </w:rPr>
      </w:pPr>
    </w:p>
    <w:p w14:paraId="1EC5BBEA" w14:textId="22C6C385" w:rsidR="00490A17" w:rsidRPr="00490A17" w:rsidRDefault="00490A17" w:rsidP="00490A17">
      <w:pPr>
        <w:rPr>
          <w:rFonts w:ascii="Open Sans" w:eastAsia="Open Sans" w:hAnsi="Open Sans" w:cs="Open Sans"/>
          <w:sz w:val="28"/>
          <w:szCs w:val="28"/>
        </w:rPr>
      </w:pPr>
    </w:p>
    <w:p w14:paraId="3E47920B" w14:textId="5ABA89D5" w:rsidR="00490A17" w:rsidRPr="00490A17" w:rsidRDefault="00490A17" w:rsidP="00490A17">
      <w:pPr>
        <w:rPr>
          <w:rFonts w:ascii="Open Sans" w:eastAsia="Open Sans" w:hAnsi="Open Sans" w:cs="Open Sans"/>
          <w:sz w:val="28"/>
          <w:szCs w:val="28"/>
        </w:rPr>
      </w:pPr>
    </w:p>
    <w:p w14:paraId="4146A86A" w14:textId="4EB7C3E6" w:rsidR="00490A17" w:rsidRPr="00490A17" w:rsidRDefault="00490A17" w:rsidP="00490A17">
      <w:pPr>
        <w:rPr>
          <w:rFonts w:ascii="Open Sans" w:eastAsia="Open Sans" w:hAnsi="Open Sans" w:cs="Open Sans"/>
          <w:sz w:val="28"/>
          <w:szCs w:val="28"/>
        </w:rPr>
      </w:pPr>
    </w:p>
    <w:p w14:paraId="7AE31CC7" w14:textId="75D3F068" w:rsidR="00490A17" w:rsidRPr="00490A17" w:rsidRDefault="00490A17" w:rsidP="00490A17">
      <w:pPr>
        <w:rPr>
          <w:rFonts w:ascii="Open Sans" w:eastAsia="Open Sans" w:hAnsi="Open Sans" w:cs="Open Sans"/>
          <w:sz w:val="28"/>
          <w:szCs w:val="28"/>
        </w:rPr>
      </w:pPr>
    </w:p>
    <w:p w14:paraId="5EBAB832" w14:textId="3C393E17" w:rsidR="00490A17" w:rsidRDefault="00490A17" w:rsidP="00490A17">
      <w:pPr>
        <w:rPr>
          <w:rFonts w:ascii="Open Sans" w:eastAsia="Open Sans" w:hAnsi="Open Sans" w:cs="Open Sans"/>
          <w:b/>
          <w:color w:val="FF5722"/>
          <w:sz w:val="28"/>
          <w:szCs w:val="28"/>
        </w:rPr>
      </w:pPr>
    </w:p>
    <w:p w14:paraId="248008C9" w14:textId="06F73CA5" w:rsidR="00490A17" w:rsidRDefault="00490A17" w:rsidP="00490A17">
      <w:pPr>
        <w:rPr>
          <w:iCs/>
        </w:rPr>
      </w:pPr>
      <w:r>
        <w:rPr>
          <w:iCs/>
        </w:rPr>
        <w:t>Les listes déroulantes « Contrats à remplir » et « Contrats à signer » ne seront affichés que s’il y a lieu de compléter ou signer un contrat.</w:t>
      </w:r>
    </w:p>
    <w:p w14:paraId="55DE2D0E" w14:textId="308279E2" w:rsidR="00490A17" w:rsidRDefault="00490A17" w:rsidP="00490A17">
      <w:pPr>
        <w:rPr>
          <w:iCs/>
        </w:rPr>
      </w:pPr>
      <w:r>
        <w:rPr>
          <w:iCs/>
        </w:rPr>
        <w:t xml:space="preserve">Le fait de choisir de remplir ou de signer un contrat </w:t>
      </w:r>
      <w:r w:rsidR="00431EDD">
        <w:rPr>
          <w:iCs/>
        </w:rPr>
        <w:t>affiche</w:t>
      </w:r>
      <w:r>
        <w:rPr>
          <w:iCs/>
        </w:rPr>
        <w:t xml:space="preserve"> un formulaire </w:t>
      </w:r>
      <w:r w:rsidR="00E36FC7">
        <w:rPr>
          <w:iCs/>
        </w:rPr>
        <w:t>proposant le cas d’usage</w:t>
      </w:r>
      <w:r>
        <w:rPr>
          <w:iCs/>
        </w:rPr>
        <w:t xml:space="preserve"> de refuser le contrat</w:t>
      </w:r>
      <w:r w:rsidR="00E36FC7">
        <w:rPr>
          <w:iCs/>
        </w:rPr>
        <w:t>.</w:t>
      </w:r>
    </w:p>
    <w:p w14:paraId="188AA587" w14:textId="48519287" w:rsidR="00E36FC7" w:rsidRDefault="00E36FC7" w:rsidP="00490A17">
      <w:pPr>
        <w:rPr>
          <w:iCs/>
        </w:rPr>
      </w:pPr>
      <w:r>
        <w:rPr>
          <w:iCs/>
        </w:rPr>
        <w:t>Choisir un contrat en cours affiche un formulaire proposant les cas d’usage de demande de suspension ou d’annulation.</w:t>
      </w:r>
    </w:p>
    <w:p w14:paraId="4B82727C" w14:textId="5DD4F2C8" w:rsidR="00E36FC7" w:rsidRDefault="00E36FC7" w:rsidP="001A19F7">
      <w:pPr>
        <w:pStyle w:val="TitreDoc3"/>
      </w:pPr>
      <w:bookmarkStart w:id="25" w:name="_Toc96983402"/>
      <w:r w:rsidRPr="00022A52">
        <w:lastRenderedPageBreak/>
        <w:t>3.</w:t>
      </w:r>
      <w:r>
        <w:t>5.4</w:t>
      </w:r>
      <w:r w:rsidRPr="00022A52">
        <w:t xml:space="preserve"> </w:t>
      </w:r>
      <w:r w:rsidRPr="00443F07">
        <w:t>Gérer</w:t>
      </w:r>
      <w:r w:rsidR="005308D9">
        <w:t xml:space="preserve"> une</w:t>
      </w:r>
      <w:r>
        <w:t xml:space="preserve"> session</w:t>
      </w:r>
      <w:bookmarkEnd w:id="25"/>
    </w:p>
    <w:p w14:paraId="4D72CC4E" w14:textId="4814AA85" w:rsidR="005308D9" w:rsidRDefault="005308D9" w:rsidP="00E36FC7">
      <w:pPr>
        <w:pBdr>
          <w:top w:val="nil"/>
          <w:left w:val="nil"/>
          <w:bottom w:val="nil"/>
          <w:right w:val="nil"/>
          <w:between w:val="nil"/>
        </w:pBdr>
        <w:tabs>
          <w:tab w:val="left" w:pos="2835"/>
        </w:tabs>
        <w:spacing w:line="240" w:lineRule="auto"/>
        <w:rPr>
          <w:b/>
          <w:bCs/>
          <w:iCs/>
          <w:color w:val="00B050"/>
        </w:rPr>
      </w:pPr>
    </w:p>
    <w:p w14:paraId="5BDE9684" w14:textId="32C8CE3E" w:rsidR="005308D9" w:rsidRDefault="005308D9" w:rsidP="00E36FC7">
      <w:pPr>
        <w:pBdr>
          <w:top w:val="nil"/>
          <w:left w:val="nil"/>
          <w:bottom w:val="nil"/>
          <w:right w:val="nil"/>
          <w:between w:val="nil"/>
        </w:pBdr>
        <w:tabs>
          <w:tab w:val="left" w:pos="2835"/>
        </w:tabs>
        <w:spacing w:line="240" w:lineRule="auto"/>
        <w:rPr>
          <w:b/>
          <w:bCs/>
          <w:iCs/>
          <w:color w:val="00B050"/>
        </w:rPr>
      </w:pPr>
      <w:r>
        <w:rPr>
          <w:b/>
          <w:bCs/>
          <w:iCs/>
          <w:noProof/>
          <w:color w:val="00B050"/>
        </w:rPr>
        <w:drawing>
          <wp:inline distT="0" distB="0" distL="0" distR="0" wp14:anchorId="5C9CDFD6" wp14:editId="6CEE4EFF">
            <wp:extent cx="6299835" cy="5530850"/>
            <wp:effectExtent l="0" t="0" r="571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22"/>
                    <a:stretch>
                      <a:fillRect/>
                    </a:stretch>
                  </pic:blipFill>
                  <pic:spPr>
                    <a:xfrm>
                      <a:off x="0" y="0"/>
                      <a:ext cx="6299835" cy="5530850"/>
                    </a:xfrm>
                    <a:prstGeom prst="rect">
                      <a:avLst/>
                    </a:prstGeom>
                  </pic:spPr>
                </pic:pic>
              </a:graphicData>
            </a:graphic>
          </wp:inline>
        </w:drawing>
      </w:r>
    </w:p>
    <w:p w14:paraId="16EA4816" w14:textId="70A16CFE" w:rsidR="005308D9" w:rsidRDefault="005308D9" w:rsidP="005308D9">
      <w:pPr>
        <w:pBdr>
          <w:top w:val="nil"/>
          <w:left w:val="nil"/>
          <w:bottom w:val="nil"/>
          <w:right w:val="nil"/>
          <w:between w:val="nil"/>
        </w:pBdr>
        <w:ind w:firstLine="720"/>
        <w:rPr>
          <w:iCs/>
        </w:rPr>
      </w:pPr>
      <w:r>
        <w:rPr>
          <w:iCs/>
        </w:rPr>
        <w:t>Rôle de mentor (et mentoré)</w:t>
      </w:r>
      <w:r>
        <w:rPr>
          <w:iCs/>
        </w:rPr>
        <w:tab/>
      </w:r>
      <w:r>
        <w:rPr>
          <w:iCs/>
        </w:rPr>
        <w:tab/>
      </w:r>
      <w:r>
        <w:rPr>
          <w:iCs/>
        </w:rPr>
        <w:tab/>
      </w:r>
      <w:r>
        <w:rPr>
          <w:iCs/>
        </w:rPr>
        <w:tab/>
        <w:t>Rôle de mentoré</w:t>
      </w:r>
    </w:p>
    <w:p w14:paraId="34DC2A8A" w14:textId="77777777" w:rsidR="005308D9" w:rsidRDefault="005308D9" w:rsidP="005308D9">
      <w:pPr>
        <w:pBdr>
          <w:top w:val="nil"/>
          <w:left w:val="nil"/>
          <w:bottom w:val="nil"/>
          <w:right w:val="nil"/>
          <w:between w:val="nil"/>
        </w:pBdr>
        <w:ind w:firstLine="720"/>
        <w:rPr>
          <w:iCs/>
        </w:rPr>
      </w:pPr>
    </w:p>
    <w:p w14:paraId="53A2179C" w14:textId="3A45FF4E" w:rsidR="005308D9" w:rsidRDefault="005F0E89" w:rsidP="005308D9">
      <w:pPr>
        <w:pBdr>
          <w:top w:val="nil"/>
          <w:left w:val="nil"/>
          <w:bottom w:val="nil"/>
          <w:right w:val="nil"/>
          <w:between w:val="nil"/>
        </w:pBdr>
        <w:rPr>
          <w:iCs/>
        </w:rPr>
      </w:pPr>
      <w:r>
        <w:rPr>
          <w:iCs/>
        </w:rPr>
        <w:t>Lorsqu’une session</w:t>
      </w:r>
      <w:r w:rsidR="005308D9">
        <w:rPr>
          <w:iCs/>
        </w:rPr>
        <w:t xml:space="preserve"> est choisie </w:t>
      </w:r>
      <w:r w:rsidR="00014B2A">
        <w:rPr>
          <w:iCs/>
        </w:rPr>
        <w:t>s</w:t>
      </w:r>
      <w:r w:rsidR="005308D9">
        <w:rPr>
          <w:iCs/>
        </w:rPr>
        <w:t>ur l’agenda, un dialogue contextuel s’ouvre et affiche les cas d’usage selon le contexte :</w:t>
      </w:r>
    </w:p>
    <w:p w14:paraId="045F09BB" w14:textId="419B350B" w:rsidR="005308D9" w:rsidRDefault="005308D9" w:rsidP="005308D9">
      <w:pPr>
        <w:pStyle w:val="Paragraphedeliste"/>
        <w:numPr>
          <w:ilvl w:val="0"/>
          <w:numId w:val="1"/>
        </w:numPr>
        <w:pBdr>
          <w:top w:val="nil"/>
          <w:left w:val="nil"/>
          <w:bottom w:val="nil"/>
          <w:right w:val="nil"/>
          <w:between w:val="nil"/>
        </w:pBdr>
        <w:rPr>
          <w:iCs/>
        </w:rPr>
      </w:pPr>
      <w:r>
        <w:rPr>
          <w:iCs/>
        </w:rPr>
        <w:t>Toute session : « </w:t>
      </w:r>
      <w:r w:rsidRPr="005308D9">
        <w:rPr>
          <w:iCs/>
        </w:rPr>
        <w:t>Evaluer mentor/mentoré</w:t>
      </w:r>
      <w:r>
        <w:rPr>
          <w:iCs/>
        </w:rPr>
        <w:t> », « </w:t>
      </w:r>
      <w:r w:rsidRPr="005308D9">
        <w:rPr>
          <w:iCs/>
        </w:rPr>
        <w:t>Gérer journal de bord</w:t>
      </w:r>
      <w:r>
        <w:rPr>
          <w:iCs/>
        </w:rPr>
        <w:t> » et « </w:t>
      </w:r>
      <w:r w:rsidRPr="005308D9">
        <w:rPr>
          <w:iCs/>
        </w:rPr>
        <w:t>Evaluer ses sentiments</w:t>
      </w:r>
      <w:r>
        <w:rPr>
          <w:iCs/>
        </w:rPr>
        <w:t> »</w:t>
      </w:r>
    </w:p>
    <w:p w14:paraId="025B6C87" w14:textId="7C0052FE" w:rsidR="005308D9" w:rsidRDefault="005308D9" w:rsidP="005308D9">
      <w:pPr>
        <w:pStyle w:val="Paragraphedeliste"/>
        <w:numPr>
          <w:ilvl w:val="0"/>
          <w:numId w:val="1"/>
        </w:numPr>
        <w:pBdr>
          <w:top w:val="nil"/>
          <w:left w:val="nil"/>
          <w:bottom w:val="nil"/>
          <w:right w:val="nil"/>
          <w:between w:val="nil"/>
        </w:pBdr>
        <w:rPr>
          <w:iCs/>
        </w:rPr>
      </w:pPr>
      <w:r>
        <w:rPr>
          <w:iCs/>
        </w:rPr>
        <w:t>En plus pour une session mentoré : « </w:t>
      </w:r>
      <w:r w:rsidRPr="005308D9">
        <w:rPr>
          <w:iCs/>
        </w:rPr>
        <w:t>Demander modification</w:t>
      </w:r>
      <w:r>
        <w:rPr>
          <w:iCs/>
        </w:rPr>
        <w:t> » et « </w:t>
      </w:r>
      <w:r w:rsidRPr="005308D9">
        <w:rPr>
          <w:iCs/>
        </w:rPr>
        <w:t>Demander annulation</w:t>
      </w:r>
      <w:r>
        <w:rPr>
          <w:iCs/>
        </w:rPr>
        <w:t> »</w:t>
      </w:r>
    </w:p>
    <w:p w14:paraId="69D019B3" w14:textId="0C983401" w:rsidR="005308D9" w:rsidRPr="005308D9" w:rsidRDefault="005308D9" w:rsidP="005308D9">
      <w:pPr>
        <w:pStyle w:val="Paragraphedeliste"/>
        <w:numPr>
          <w:ilvl w:val="0"/>
          <w:numId w:val="1"/>
        </w:numPr>
        <w:pBdr>
          <w:top w:val="nil"/>
          <w:left w:val="nil"/>
          <w:bottom w:val="nil"/>
          <w:right w:val="nil"/>
          <w:between w:val="nil"/>
        </w:pBdr>
        <w:rPr>
          <w:iCs/>
        </w:rPr>
      </w:pPr>
      <w:r>
        <w:rPr>
          <w:iCs/>
        </w:rPr>
        <w:t>En plus pour une session de mentor : « </w:t>
      </w:r>
      <w:r w:rsidRPr="005308D9">
        <w:rPr>
          <w:iCs/>
        </w:rPr>
        <w:t>Modifier une session</w:t>
      </w:r>
      <w:r>
        <w:rPr>
          <w:iCs/>
        </w:rPr>
        <w:t> » et « </w:t>
      </w:r>
      <w:r w:rsidRPr="005308D9">
        <w:rPr>
          <w:iCs/>
        </w:rPr>
        <w:t>Annuler une session</w:t>
      </w:r>
      <w:r>
        <w:rPr>
          <w:iCs/>
        </w:rPr>
        <w:t> »</w:t>
      </w:r>
    </w:p>
    <w:p w14:paraId="0C709969" w14:textId="77777777" w:rsidR="005308D9" w:rsidRDefault="005308D9" w:rsidP="005308D9">
      <w:pPr>
        <w:pBdr>
          <w:top w:val="nil"/>
          <w:left w:val="nil"/>
          <w:bottom w:val="nil"/>
          <w:right w:val="nil"/>
          <w:between w:val="nil"/>
        </w:pBdr>
        <w:rPr>
          <w:iCs/>
        </w:rPr>
      </w:pPr>
    </w:p>
    <w:p w14:paraId="7C6F0E3F" w14:textId="18880B9F" w:rsidR="00E36FC7" w:rsidRDefault="00E36FC7" w:rsidP="00490A17">
      <w:pPr>
        <w:rPr>
          <w:iCs/>
        </w:rPr>
      </w:pPr>
    </w:p>
    <w:p w14:paraId="3632A3E9" w14:textId="4FC6F09E" w:rsidR="001A19F7" w:rsidRDefault="001A19F7" w:rsidP="00490A17">
      <w:pPr>
        <w:rPr>
          <w:iCs/>
        </w:rPr>
      </w:pPr>
    </w:p>
    <w:p w14:paraId="1E09C879" w14:textId="785C9315" w:rsidR="001A19F7" w:rsidRDefault="001A19F7" w:rsidP="00490A17">
      <w:pPr>
        <w:rPr>
          <w:iCs/>
        </w:rPr>
      </w:pPr>
    </w:p>
    <w:p w14:paraId="128397A0" w14:textId="5D5C8680" w:rsidR="001A19F7" w:rsidRDefault="001A19F7" w:rsidP="00490A17">
      <w:pPr>
        <w:rPr>
          <w:iCs/>
        </w:rPr>
      </w:pPr>
    </w:p>
    <w:p w14:paraId="41A0D13D" w14:textId="093AA8D9" w:rsidR="001A19F7" w:rsidRDefault="001A19F7" w:rsidP="00490A17">
      <w:pPr>
        <w:rPr>
          <w:iCs/>
        </w:rPr>
      </w:pPr>
    </w:p>
    <w:p w14:paraId="2A6C3F8F" w14:textId="19AD5821" w:rsidR="005E2F55" w:rsidRDefault="00703083" w:rsidP="00703083">
      <w:pPr>
        <w:pStyle w:val="TitreDoc1"/>
        <w:jc w:val="center"/>
      </w:pPr>
      <w:bookmarkStart w:id="26" w:name="_Toc96983403"/>
      <w:r>
        <w:lastRenderedPageBreak/>
        <w:t>Table des matières</w:t>
      </w:r>
      <w:bookmarkEnd w:id="26"/>
    </w:p>
    <w:p w14:paraId="477E3AFF" w14:textId="77777777" w:rsidR="005E2F55" w:rsidRDefault="005E2F55" w:rsidP="00490A17">
      <w:pPr>
        <w:rPr>
          <w:iCs/>
        </w:rPr>
      </w:pPr>
    </w:p>
    <w:p w14:paraId="19F070AA" w14:textId="4BAC2373" w:rsidR="00A17D90" w:rsidRDefault="005E2F55">
      <w:pPr>
        <w:pStyle w:val="TM1"/>
        <w:tabs>
          <w:tab w:val="right" w:leader="dot" w:pos="9911"/>
        </w:tabs>
        <w:rPr>
          <w:rFonts w:asciiTheme="minorHAnsi" w:eastAsiaTheme="minorEastAsia" w:hAnsiTheme="minorHAnsi" w:cstheme="minorBidi"/>
          <w:noProof/>
        </w:rPr>
      </w:pPr>
      <w:r>
        <w:rPr>
          <w:iCs/>
        </w:rPr>
        <w:fldChar w:fldCharType="begin"/>
      </w:r>
      <w:r>
        <w:rPr>
          <w:iCs/>
        </w:rPr>
        <w:instrText xml:space="preserve"> TOC \h \z \t "TitreDoc1;1;TitreDoc2;2;TitreDoc3;3" </w:instrText>
      </w:r>
      <w:r>
        <w:rPr>
          <w:iCs/>
        </w:rPr>
        <w:fldChar w:fldCharType="separate"/>
      </w:r>
      <w:hyperlink w:anchor="_Toc96983379" w:history="1">
        <w:r w:rsidR="00A17D90" w:rsidRPr="004808EB">
          <w:rPr>
            <w:rStyle w:val="Lienhypertexte"/>
            <w:noProof/>
          </w:rPr>
          <w:t>1. Présentation du projet</w:t>
        </w:r>
        <w:r w:rsidR="00A17D90">
          <w:rPr>
            <w:noProof/>
            <w:webHidden/>
          </w:rPr>
          <w:tab/>
        </w:r>
        <w:r w:rsidR="00A17D90">
          <w:rPr>
            <w:noProof/>
            <w:webHidden/>
          </w:rPr>
          <w:fldChar w:fldCharType="begin"/>
        </w:r>
        <w:r w:rsidR="00A17D90">
          <w:rPr>
            <w:noProof/>
            <w:webHidden/>
          </w:rPr>
          <w:instrText xml:space="preserve"> PAGEREF _Toc96983379 \h </w:instrText>
        </w:r>
        <w:r w:rsidR="00A17D90">
          <w:rPr>
            <w:noProof/>
            <w:webHidden/>
          </w:rPr>
        </w:r>
        <w:r w:rsidR="00A17D90">
          <w:rPr>
            <w:noProof/>
            <w:webHidden/>
          </w:rPr>
          <w:fldChar w:fldCharType="separate"/>
        </w:r>
        <w:r w:rsidR="00A17D90">
          <w:rPr>
            <w:noProof/>
            <w:webHidden/>
          </w:rPr>
          <w:t>1</w:t>
        </w:r>
        <w:r w:rsidR="00A17D90">
          <w:rPr>
            <w:noProof/>
            <w:webHidden/>
          </w:rPr>
          <w:fldChar w:fldCharType="end"/>
        </w:r>
      </w:hyperlink>
    </w:p>
    <w:p w14:paraId="381EF86F" w14:textId="5F7ECFC2" w:rsidR="00A17D90" w:rsidRDefault="00A17D90">
      <w:pPr>
        <w:pStyle w:val="TM2"/>
        <w:tabs>
          <w:tab w:val="right" w:leader="dot" w:pos="9911"/>
        </w:tabs>
        <w:rPr>
          <w:rFonts w:asciiTheme="minorHAnsi" w:eastAsiaTheme="minorEastAsia" w:hAnsiTheme="minorHAnsi" w:cstheme="minorBidi"/>
          <w:noProof/>
        </w:rPr>
      </w:pPr>
      <w:hyperlink w:anchor="_Toc96983380" w:history="1">
        <w:r w:rsidRPr="004808EB">
          <w:rPr>
            <w:rStyle w:val="Lienhypertexte"/>
            <w:noProof/>
          </w:rPr>
          <w:t>1.1 Objectifs du projet</w:t>
        </w:r>
        <w:r>
          <w:rPr>
            <w:noProof/>
            <w:webHidden/>
          </w:rPr>
          <w:tab/>
        </w:r>
        <w:r>
          <w:rPr>
            <w:noProof/>
            <w:webHidden/>
          </w:rPr>
          <w:fldChar w:fldCharType="begin"/>
        </w:r>
        <w:r>
          <w:rPr>
            <w:noProof/>
            <w:webHidden/>
          </w:rPr>
          <w:instrText xml:space="preserve"> PAGEREF _Toc96983380 \h </w:instrText>
        </w:r>
        <w:r>
          <w:rPr>
            <w:noProof/>
            <w:webHidden/>
          </w:rPr>
        </w:r>
        <w:r>
          <w:rPr>
            <w:noProof/>
            <w:webHidden/>
          </w:rPr>
          <w:fldChar w:fldCharType="separate"/>
        </w:r>
        <w:r>
          <w:rPr>
            <w:noProof/>
            <w:webHidden/>
          </w:rPr>
          <w:t>1</w:t>
        </w:r>
        <w:r>
          <w:rPr>
            <w:noProof/>
            <w:webHidden/>
          </w:rPr>
          <w:fldChar w:fldCharType="end"/>
        </w:r>
      </w:hyperlink>
    </w:p>
    <w:p w14:paraId="172D8987" w14:textId="10DAA431" w:rsidR="00A17D90" w:rsidRDefault="00A17D90">
      <w:pPr>
        <w:pStyle w:val="TM2"/>
        <w:tabs>
          <w:tab w:val="right" w:leader="dot" w:pos="9911"/>
        </w:tabs>
        <w:rPr>
          <w:rFonts w:asciiTheme="minorHAnsi" w:eastAsiaTheme="minorEastAsia" w:hAnsiTheme="minorHAnsi" w:cstheme="minorBidi"/>
          <w:noProof/>
        </w:rPr>
      </w:pPr>
      <w:hyperlink w:anchor="_Toc96983381" w:history="1">
        <w:r w:rsidRPr="004808EB">
          <w:rPr>
            <w:rStyle w:val="Lienhypertexte"/>
            <w:noProof/>
          </w:rPr>
          <w:t>1.2 Éléments hors périmètre</w:t>
        </w:r>
        <w:r>
          <w:rPr>
            <w:noProof/>
            <w:webHidden/>
          </w:rPr>
          <w:tab/>
        </w:r>
        <w:r>
          <w:rPr>
            <w:noProof/>
            <w:webHidden/>
          </w:rPr>
          <w:fldChar w:fldCharType="begin"/>
        </w:r>
        <w:r>
          <w:rPr>
            <w:noProof/>
            <w:webHidden/>
          </w:rPr>
          <w:instrText xml:space="preserve"> PAGEREF _Toc96983381 \h </w:instrText>
        </w:r>
        <w:r>
          <w:rPr>
            <w:noProof/>
            <w:webHidden/>
          </w:rPr>
        </w:r>
        <w:r>
          <w:rPr>
            <w:noProof/>
            <w:webHidden/>
          </w:rPr>
          <w:fldChar w:fldCharType="separate"/>
        </w:r>
        <w:r>
          <w:rPr>
            <w:noProof/>
            <w:webHidden/>
          </w:rPr>
          <w:t>1</w:t>
        </w:r>
        <w:r>
          <w:rPr>
            <w:noProof/>
            <w:webHidden/>
          </w:rPr>
          <w:fldChar w:fldCharType="end"/>
        </w:r>
      </w:hyperlink>
    </w:p>
    <w:p w14:paraId="4901B34B" w14:textId="60BE9371" w:rsidR="00A17D90" w:rsidRDefault="00A17D90">
      <w:pPr>
        <w:pStyle w:val="TM2"/>
        <w:tabs>
          <w:tab w:val="right" w:leader="dot" w:pos="9911"/>
        </w:tabs>
        <w:rPr>
          <w:rFonts w:asciiTheme="minorHAnsi" w:eastAsiaTheme="minorEastAsia" w:hAnsiTheme="minorHAnsi" w:cstheme="minorBidi"/>
          <w:noProof/>
        </w:rPr>
      </w:pPr>
      <w:hyperlink w:anchor="_Toc96983382" w:history="1">
        <w:r w:rsidRPr="004808EB">
          <w:rPr>
            <w:rStyle w:val="Lienhypertexte"/>
            <w:noProof/>
          </w:rPr>
          <w:t>1.3 Métriques du projet</w:t>
        </w:r>
        <w:r>
          <w:rPr>
            <w:noProof/>
            <w:webHidden/>
          </w:rPr>
          <w:tab/>
        </w:r>
        <w:r>
          <w:rPr>
            <w:noProof/>
            <w:webHidden/>
          </w:rPr>
          <w:fldChar w:fldCharType="begin"/>
        </w:r>
        <w:r>
          <w:rPr>
            <w:noProof/>
            <w:webHidden/>
          </w:rPr>
          <w:instrText xml:space="preserve"> PAGEREF _Toc96983382 \h </w:instrText>
        </w:r>
        <w:r>
          <w:rPr>
            <w:noProof/>
            <w:webHidden/>
          </w:rPr>
        </w:r>
        <w:r>
          <w:rPr>
            <w:noProof/>
            <w:webHidden/>
          </w:rPr>
          <w:fldChar w:fldCharType="separate"/>
        </w:r>
        <w:r>
          <w:rPr>
            <w:noProof/>
            <w:webHidden/>
          </w:rPr>
          <w:t>1</w:t>
        </w:r>
        <w:r>
          <w:rPr>
            <w:noProof/>
            <w:webHidden/>
          </w:rPr>
          <w:fldChar w:fldCharType="end"/>
        </w:r>
      </w:hyperlink>
    </w:p>
    <w:p w14:paraId="61482760" w14:textId="4F2ED91A" w:rsidR="00A17D90" w:rsidRDefault="00A17D90">
      <w:pPr>
        <w:pStyle w:val="TM1"/>
        <w:tabs>
          <w:tab w:val="right" w:leader="dot" w:pos="9911"/>
        </w:tabs>
        <w:rPr>
          <w:rFonts w:asciiTheme="minorHAnsi" w:eastAsiaTheme="minorEastAsia" w:hAnsiTheme="minorHAnsi" w:cstheme="minorBidi"/>
          <w:noProof/>
        </w:rPr>
      </w:pPr>
      <w:hyperlink w:anchor="_Toc96983383" w:history="1">
        <w:r w:rsidRPr="004808EB">
          <w:rPr>
            <w:rStyle w:val="Lienhypertexte"/>
            <w:noProof/>
          </w:rPr>
          <w:t>2. Fonctionnalités</w:t>
        </w:r>
        <w:r>
          <w:rPr>
            <w:noProof/>
            <w:webHidden/>
          </w:rPr>
          <w:tab/>
        </w:r>
        <w:r>
          <w:rPr>
            <w:noProof/>
            <w:webHidden/>
          </w:rPr>
          <w:fldChar w:fldCharType="begin"/>
        </w:r>
        <w:r>
          <w:rPr>
            <w:noProof/>
            <w:webHidden/>
          </w:rPr>
          <w:instrText xml:space="preserve"> PAGEREF _Toc96983383 \h </w:instrText>
        </w:r>
        <w:r>
          <w:rPr>
            <w:noProof/>
            <w:webHidden/>
          </w:rPr>
        </w:r>
        <w:r>
          <w:rPr>
            <w:noProof/>
            <w:webHidden/>
          </w:rPr>
          <w:fldChar w:fldCharType="separate"/>
        </w:r>
        <w:r>
          <w:rPr>
            <w:noProof/>
            <w:webHidden/>
          </w:rPr>
          <w:t>2</w:t>
        </w:r>
        <w:r>
          <w:rPr>
            <w:noProof/>
            <w:webHidden/>
          </w:rPr>
          <w:fldChar w:fldCharType="end"/>
        </w:r>
      </w:hyperlink>
    </w:p>
    <w:p w14:paraId="281B73A1" w14:textId="31C2BC86" w:rsidR="00A17D90" w:rsidRDefault="00A17D90">
      <w:pPr>
        <w:pStyle w:val="TM2"/>
        <w:tabs>
          <w:tab w:val="right" w:leader="dot" w:pos="9911"/>
        </w:tabs>
        <w:rPr>
          <w:rFonts w:asciiTheme="minorHAnsi" w:eastAsiaTheme="minorEastAsia" w:hAnsiTheme="minorHAnsi" w:cstheme="minorBidi"/>
          <w:noProof/>
        </w:rPr>
      </w:pPr>
      <w:hyperlink w:anchor="_Toc96983384" w:history="1">
        <w:r w:rsidRPr="004808EB">
          <w:rPr>
            <w:rStyle w:val="Lienhypertexte"/>
            <w:noProof/>
          </w:rPr>
          <w:t>2.1 Fonctionnalités du projet</w:t>
        </w:r>
        <w:r>
          <w:rPr>
            <w:noProof/>
            <w:webHidden/>
          </w:rPr>
          <w:tab/>
        </w:r>
        <w:r>
          <w:rPr>
            <w:noProof/>
            <w:webHidden/>
          </w:rPr>
          <w:fldChar w:fldCharType="begin"/>
        </w:r>
        <w:r>
          <w:rPr>
            <w:noProof/>
            <w:webHidden/>
          </w:rPr>
          <w:instrText xml:space="preserve"> PAGEREF _Toc96983384 \h </w:instrText>
        </w:r>
        <w:r>
          <w:rPr>
            <w:noProof/>
            <w:webHidden/>
          </w:rPr>
        </w:r>
        <w:r>
          <w:rPr>
            <w:noProof/>
            <w:webHidden/>
          </w:rPr>
          <w:fldChar w:fldCharType="separate"/>
        </w:r>
        <w:r>
          <w:rPr>
            <w:noProof/>
            <w:webHidden/>
          </w:rPr>
          <w:t>2</w:t>
        </w:r>
        <w:r>
          <w:rPr>
            <w:noProof/>
            <w:webHidden/>
          </w:rPr>
          <w:fldChar w:fldCharType="end"/>
        </w:r>
      </w:hyperlink>
    </w:p>
    <w:p w14:paraId="402FB497" w14:textId="46F1900E" w:rsidR="00A17D90" w:rsidRDefault="00A17D90">
      <w:pPr>
        <w:pStyle w:val="TM3"/>
        <w:tabs>
          <w:tab w:val="right" w:leader="dot" w:pos="9911"/>
        </w:tabs>
        <w:rPr>
          <w:rFonts w:cstheme="minorBidi"/>
          <w:noProof/>
        </w:rPr>
      </w:pPr>
      <w:hyperlink w:anchor="_Toc96983385" w:history="1">
        <w:r w:rsidRPr="004808EB">
          <w:rPr>
            <w:rStyle w:val="Lienhypertexte"/>
            <w:noProof/>
          </w:rPr>
          <w:t>2.1.1 1ère itération suite à l’Event Storming :</w:t>
        </w:r>
        <w:r>
          <w:rPr>
            <w:noProof/>
            <w:webHidden/>
          </w:rPr>
          <w:tab/>
        </w:r>
        <w:r>
          <w:rPr>
            <w:noProof/>
            <w:webHidden/>
          </w:rPr>
          <w:fldChar w:fldCharType="begin"/>
        </w:r>
        <w:r>
          <w:rPr>
            <w:noProof/>
            <w:webHidden/>
          </w:rPr>
          <w:instrText xml:space="preserve"> PAGEREF _Toc96983385 \h </w:instrText>
        </w:r>
        <w:r>
          <w:rPr>
            <w:noProof/>
            <w:webHidden/>
          </w:rPr>
        </w:r>
        <w:r>
          <w:rPr>
            <w:noProof/>
            <w:webHidden/>
          </w:rPr>
          <w:fldChar w:fldCharType="separate"/>
        </w:r>
        <w:r>
          <w:rPr>
            <w:noProof/>
            <w:webHidden/>
          </w:rPr>
          <w:t>2</w:t>
        </w:r>
        <w:r>
          <w:rPr>
            <w:noProof/>
            <w:webHidden/>
          </w:rPr>
          <w:fldChar w:fldCharType="end"/>
        </w:r>
      </w:hyperlink>
    </w:p>
    <w:p w14:paraId="012FDB2D" w14:textId="1C24E7E2" w:rsidR="00A17D90" w:rsidRDefault="00A17D90">
      <w:pPr>
        <w:pStyle w:val="TM3"/>
        <w:tabs>
          <w:tab w:val="right" w:leader="dot" w:pos="9911"/>
        </w:tabs>
        <w:rPr>
          <w:rFonts w:cstheme="minorBidi"/>
          <w:noProof/>
        </w:rPr>
      </w:pPr>
      <w:hyperlink w:anchor="_Toc96983386" w:history="1">
        <w:r w:rsidRPr="004808EB">
          <w:rPr>
            <w:rStyle w:val="Lienhypertexte"/>
            <w:noProof/>
          </w:rPr>
          <w:t>2.1.2 Itérations suivantes : Bounded Contexts : contextes délimités :</w:t>
        </w:r>
        <w:r>
          <w:rPr>
            <w:noProof/>
            <w:webHidden/>
          </w:rPr>
          <w:tab/>
        </w:r>
        <w:r>
          <w:rPr>
            <w:noProof/>
            <w:webHidden/>
          </w:rPr>
          <w:fldChar w:fldCharType="begin"/>
        </w:r>
        <w:r>
          <w:rPr>
            <w:noProof/>
            <w:webHidden/>
          </w:rPr>
          <w:instrText xml:space="preserve"> PAGEREF _Toc96983386 \h </w:instrText>
        </w:r>
        <w:r>
          <w:rPr>
            <w:noProof/>
            <w:webHidden/>
          </w:rPr>
        </w:r>
        <w:r>
          <w:rPr>
            <w:noProof/>
            <w:webHidden/>
          </w:rPr>
          <w:fldChar w:fldCharType="separate"/>
        </w:r>
        <w:r>
          <w:rPr>
            <w:noProof/>
            <w:webHidden/>
          </w:rPr>
          <w:t>3</w:t>
        </w:r>
        <w:r>
          <w:rPr>
            <w:noProof/>
            <w:webHidden/>
          </w:rPr>
          <w:fldChar w:fldCharType="end"/>
        </w:r>
      </w:hyperlink>
    </w:p>
    <w:p w14:paraId="23F80A6B" w14:textId="6AF93FBE" w:rsidR="00A17D90" w:rsidRDefault="00A17D90">
      <w:pPr>
        <w:pStyle w:val="TM2"/>
        <w:tabs>
          <w:tab w:val="right" w:leader="dot" w:pos="9911"/>
        </w:tabs>
        <w:rPr>
          <w:rFonts w:asciiTheme="minorHAnsi" w:eastAsiaTheme="minorEastAsia" w:hAnsiTheme="minorHAnsi" w:cstheme="minorBidi"/>
          <w:noProof/>
        </w:rPr>
      </w:pPr>
      <w:hyperlink w:anchor="_Toc96983387" w:history="1">
        <w:r w:rsidRPr="004808EB">
          <w:rPr>
            <w:rStyle w:val="Lienhypertexte"/>
            <w:noProof/>
          </w:rPr>
          <w:t>2.2 User stories et critères d’acceptation</w:t>
        </w:r>
        <w:r>
          <w:rPr>
            <w:noProof/>
            <w:webHidden/>
          </w:rPr>
          <w:tab/>
        </w:r>
        <w:r>
          <w:rPr>
            <w:noProof/>
            <w:webHidden/>
          </w:rPr>
          <w:fldChar w:fldCharType="begin"/>
        </w:r>
        <w:r>
          <w:rPr>
            <w:noProof/>
            <w:webHidden/>
          </w:rPr>
          <w:instrText xml:space="preserve"> PAGEREF _Toc96983387 \h </w:instrText>
        </w:r>
        <w:r>
          <w:rPr>
            <w:noProof/>
            <w:webHidden/>
          </w:rPr>
        </w:r>
        <w:r>
          <w:rPr>
            <w:noProof/>
            <w:webHidden/>
          </w:rPr>
          <w:fldChar w:fldCharType="separate"/>
        </w:r>
        <w:r>
          <w:rPr>
            <w:noProof/>
            <w:webHidden/>
          </w:rPr>
          <w:t>7</w:t>
        </w:r>
        <w:r>
          <w:rPr>
            <w:noProof/>
            <w:webHidden/>
          </w:rPr>
          <w:fldChar w:fldCharType="end"/>
        </w:r>
      </w:hyperlink>
    </w:p>
    <w:p w14:paraId="7DB45FC5" w14:textId="683197E5" w:rsidR="00A17D90" w:rsidRDefault="00A17D90">
      <w:pPr>
        <w:pStyle w:val="TM3"/>
        <w:tabs>
          <w:tab w:val="right" w:leader="dot" w:pos="9911"/>
        </w:tabs>
        <w:rPr>
          <w:rFonts w:cstheme="minorBidi"/>
          <w:noProof/>
        </w:rPr>
      </w:pPr>
      <w:hyperlink w:anchor="_Toc96983388" w:history="1">
        <w:r w:rsidRPr="004808EB">
          <w:rPr>
            <w:rStyle w:val="Lienhypertexte"/>
            <w:noProof/>
          </w:rPr>
          <w:t>2.2.1 Personna</w:t>
        </w:r>
        <w:r>
          <w:rPr>
            <w:noProof/>
            <w:webHidden/>
          </w:rPr>
          <w:tab/>
        </w:r>
        <w:r>
          <w:rPr>
            <w:noProof/>
            <w:webHidden/>
          </w:rPr>
          <w:fldChar w:fldCharType="begin"/>
        </w:r>
        <w:r>
          <w:rPr>
            <w:noProof/>
            <w:webHidden/>
          </w:rPr>
          <w:instrText xml:space="preserve"> PAGEREF _Toc96983388 \h </w:instrText>
        </w:r>
        <w:r>
          <w:rPr>
            <w:noProof/>
            <w:webHidden/>
          </w:rPr>
        </w:r>
        <w:r>
          <w:rPr>
            <w:noProof/>
            <w:webHidden/>
          </w:rPr>
          <w:fldChar w:fldCharType="separate"/>
        </w:r>
        <w:r>
          <w:rPr>
            <w:noProof/>
            <w:webHidden/>
          </w:rPr>
          <w:t>7</w:t>
        </w:r>
        <w:r>
          <w:rPr>
            <w:noProof/>
            <w:webHidden/>
          </w:rPr>
          <w:fldChar w:fldCharType="end"/>
        </w:r>
      </w:hyperlink>
    </w:p>
    <w:p w14:paraId="0BCAF70D" w14:textId="378E3F20" w:rsidR="00A17D90" w:rsidRDefault="00A17D90">
      <w:pPr>
        <w:pStyle w:val="TM3"/>
        <w:tabs>
          <w:tab w:val="right" w:leader="dot" w:pos="9911"/>
        </w:tabs>
        <w:rPr>
          <w:rFonts w:cstheme="minorBidi"/>
          <w:noProof/>
        </w:rPr>
      </w:pPr>
      <w:hyperlink w:anchor="_Toc96983389" w:history="1">
        <w:r w:rsidRPr="004808EB">
          <w:rPr>
            <w:rStyle w:val="Lienhypertexte"/>
            <w:noProof/>
          </w:rPr>
          <w:t>2.2.2 User Stories</w:t>
        </w:r>
        <w:r>
          <w:rPr>
            <w:noProof/>
            <w:webHidden/>
          </w:rPr>
          <w:tab/>
        </w:r>
        <w:r>
          <w:rPr>
            <w:noProof/>
            <w:webHidden/>
          </w:rPr>
          <w:fldChar w:fldCharType="begin"/>
        </w:r>
        <w:r>
          <w:rPr>
            <w:noProof/>
            <w:webHidden/>
          </w:rPr>
          <w:instrText xml:space="preserve"> PAGEREF _Toc96983389 \h </w:instrText>
        </w:r>
        <w:r>
          <w:rPr>
            <w:noProof/>
            <w:webHidden/>
          </w:rPr>
        </w:r>
        <w:r>
          <w:rPr>
            <w:noProof/>
            <w:webHidden/>
          </w:rPr>
          <w:fldChar w:fldCharType="separate"/>
        </w:r>
        <w:r>
          <w:rPr>
            <w:noProof/>
            <w:webHidden/>
          </w:rPr>
          <w:t>8</w:t>
        </w:r>
        <w:r>
          <w:rPr>
            <w:noProof/>
            <w:webHidden/>
          </w:rPr>
          <w:fldChar w:fldCharType="end"/>
        </w:r>
      </w:hyperlink>
    </w:p>
    <w:p w14:paraId="04746DF1" w14:textId="19B1FE0F" w:rsidR="00A17D90" w:rsidRDefault="00A17D90">
      <w:pPr>
        <w:pStyle w:val="TM1"/>
        <w:tabs>
          <w:tab w:val="right" w:leader="dot" w:pos="9911"/>
        </w:tabs>
        <w:rPr>
          <w:rFonts w:asciiTheme="minorHAnsi" w:eastAsiaTheme="minorEastAsia" w:hAnsiTheme="minorHAnsi" w:cstheme="minorBidi"/>
          <w:noProof/>
        </w:rPr>
      </w:pPr>
      <w:hyperlink w:anchor="_Toc96983390" w:history="1">
        <w:r w:rsidRPr="004808EB">
          <w:rPr>
            <w:rStyle w:val="Lienhypertexte"/>
            <w:noProof/>
          </w:rPr>
          <w:t>3. Solution proposée</w:t>
        </w:r>
        <w:r>
          <w:rPr>
            <w:noProof/>
            <w:webHidden/>
          </w:rPr>
          <w:tab/>
        </w:r>
        <w:r>
          <w:rPr>
            <w:noProof/>
            <w:webHidden/>
          </w:rPr>
          <w:fldChar w:fldCharType="begin"/>
        </w:r>
        <w:r>
          <w:rPr>
            <w:noProof/>
            <w:webHidden/>
          </w:rPr>
          <w:instrText xml:space="preserve"> PAGEREF _Toc96983390 \h </w:instrText>
        </w:r>
        <w:r>
          <w:rPr>
            <w:noProof/>
            <w:webHidden/>
          </w:rPr>
        </w:r>
        <w:r>
          <w:rPr>
            <w:noProof/>
            <w:webHidden/>
          </w:rPr>
          <w:fldChar w:fldCharType="separate"/>
        </w:r>
        <w:r>
          <w:rPr>
            <w:noProof/>
            <w:webHidden/>
          </w:rPr>
          <w:t>13</w:t>
        </w:r>
        <w:r>
          <w:rPr>
            <w:noProof/>
            <w:webHidden/>
          </w:rPr>
          <w:fldChar w:fldCharType="end"/>
        </w:r>
      </w:hyperlink>
    </w:p>
    <w:p w14:paraId="01AA5D38" w14:textId="353424AB" w:rsidR="00A17D90" w:rsidRDefault="00A17D90">
      <w:pPr>
        <w:pStyle w:val="TM2"/>
        <w:tabs>
          <w:tab w:val="right" w:leader="dot" w:pos="9911"/>
        </w:tabs>
        <w:rPr>
          <w:rFonts w:asciiTheme="minorHAnsi" w:eastAsiaTheme="minorEastAsia" w:hAnsiTheme="minorHAnsi" w:cstheme="minorBidi"/>
          <w:noProof/>
        </w:rPr>
      </w:pPr>
      <w:hyperlink w:anchor="_Toc96983391" w:history="1">
        <w:r w:rsidRPr="004808EB">
          <w:rPr>
            <w:rStyle w:val="Lienhypertexte"/>
            <w:noProof/>
          </w:rPr>
          <w:t>3.1 Diagramme de classe</w:t>
        </w:r>
        <w:r>
          <w:rPr>
            <w:noProof/>
            <w:webHidden/>
          </w:rPr>
          <w:tab/>
        </w:r>
        <w:r>
          <w:rPr>
            <w:noProof/>
            <w:webHidden/>
          </w:rPr>
          <w:fldChar w:fldCharType="begin"/>
        </w:r>
        <w:r>
          <w:rPr>
            <w:noProof/>
            <w:webHidden/>
          </w:rPr>
          <w:instrText xml:space="preserve"> PAGEREF _Toc96983391 \h </w:instrText>
        </w:r>
        <w:r>
          <w:rPr>
            <w:noProof/>
            <w:webHidden/>
          </w:rPr>
        </w:r>
        <w:r>
          <w:rPr>
            <w:noProof/>
            <w:webHidden/>
          </w:rPr>
          <w:fldChar w:fldCharType="separate"/>
        </w:r>
        <w:r>
          <w:rPr>
            <w:noProof/>
            <w:webHidden/>
          </w:rPr>
          <w:t>13</w:t>
        </w:r>
        <w:r>
          <w:rPr>
            <w:noProof/>
            <w:webHidden/>
          </w:rPr>
          <w:fldChar w:fldCharType="end"/>
        </w:r>
      </w:hyperlink>
    </w:p>
    <w:p w14:paraId="7FC6D653" w14:textId="6C3DC41A" w:rsidR="00A17D90" w:rsidRDefault="00A17D90">
      <w:pPr>
        <w:pStyle w:val="TM2"/>
        <w:tabs>
          <w:tab w:val="right" w:leader="dot" w:pos="9911"/>
        </w:tabs>
        <w:rPr>
          <w:rFonts w:asciiTheme="minorHAnsi" w:eastAsiaTheme="minorEastAsia" w:hAnsiTheme="minorHAnsi" w:cstheme="minorBidi"/>
          <w:noProof/>
        </w:rPr>
      </w:pPr>
      <w:hyperlink w:anchor="_Toc96983392" w:history="1">
        <w:r w:rsidRPr="004808EB">
          <w:rPr>
            <w:rStyle w:val="Lienhypertexte"/>
            <w:noProof/>
          </w:rPr>
          <w:t>3.2 Diagramme de conception technique</w:t>
        </w:r>
        <w:r>
          <w:rPr>
            <w:noProof/>
            <w:webHidden/>
          </w:rPr>
          <w:tab/>
        </w:r>
        <w:r>
          <w:rPr>
            <w:noProof/>
            <w:webHidden/>
          </w:rPr>
          <w:fldChar w:fldCharType="begin"/>
        </w:r>
        <w:r>
          <w:rPr>
            <w:noProof/>
            <w:webHidden/>
          </w:rPr>
          <w:instrText xml:space="preserve"> PAGEREF _Toc96983392 \h </w:instrText>
        </w:r>
        <w:r>
          <w:rPr>
            <w:noProof/>
            <w:webHidden/>
          </w:rPr>
        </w:r>
        <w:r>
          <w:rPr>
            <w:noProof/>
            <w:webHidden/>
          </w:rPr>
          <w:fldChar w:fldCharType="separate"/>
        </w:r>
        <w:r>
          <w:rPr>
            <w:noProof/>
            <w:webHidden/>
          </w:rPr>
          <w:t>14</w:t>
        </w:r>
        <w:r>
          <w:rPr>
            <w:noProof/>
            <w:webHidden/>
          </w:rPr>
          <w:fldChar w:fldCharType="end"/>
        </w:r>
      </w:hyperlink>
    </w:p>
    <w:p w14:paraId="0A193C12" w14:textId="18631377" w:rsidR="00A17D90" w:rsidRDefault="00A17D90">
      <w:pPr>
        <w:pStyle w:val="TM2"/>
        <w:tabs>
          <w:tab w:val="right" w:leader="dot" w:pos="9911"/>
        </w:tabs>
        <w:rPr>
          <w:rFonts w:asciiTheme="minorHAnsi" w:eastAsiaTheme="minorEastAsia" w:hAnsiTheme="minorHAnsi" w:cstheme="minorBidi"/>
          <w:noProof/>
        </w:rPr>
      </w:pPr>
      <w:hyperlink w:anchor="_Toc96983393" w:history="1">
        <w:r w:rsidRPr="004808EB">
          <w:rPr>
            <w:rStyle w:val="Lienhypertexte"/>
            <w:noProof/>
          </w:rPr>
          <w:t>3.3 Glossaire</w:t>
        </w:r>
        <w:r>
          <w:rPr>
            <w:noProof/>
            <w:webHidden/>
          </w:rPr>
          <w:tab/>
        </w:r>
        <w:r>
          <w:rPr>
            <w:noProof/>
            <w:webHidden/>
          </w:rPr>
          <w:fldChar w:fldCharType="begin"/>
        </w:r>
        <w:r>
          <w:rPr>
            <w:noProof/>
            <w:webHidden/>
          </w:rPr>
          <w:instrText xml:space="preserve"> PAGEREF _Toc96983393 \h </w:instrText>
        </w:r>
        <w:r>
          <w:rPr>
            <w:noProof/>
            <w:webHidden/>
          </w:rPr>
        </w:r>
        <w:r>
          <w:rPr>
            <w:noProof/>
            <w:webHidden/>
          </w:rPr>
          <w:fldChar w:fldCharType="separate"/>
        </w:r>
        <w:r>
          <w:rPr>
            <w:noProof/>
            <w:webHidden/>
          </w:rPr>
          <w:t>15</w:t>
        </w:r>
        <w:r>
          <w:rPr>
            <w:noProof/>
            <w:webHidden/>
          </w:rPr>
          <w:fldChar w:fldCharType="end"/>
        </w:r>
      </w:hyperlink>
    </w:p>
    <w:p w14:paraId="05223E9B" w14:textId="18066F41" w:rsidR="00A17D90" w:rsidRDefault="00A17D90">
      <w:pPr>
        <w:pStyle w:val="TM3"/>
        <w:tabs>
          <w:tab w:val="right" w:leader="dot" w:pos="9911"/>
        </w:tabs>
        <w:rPr>
          <w:rFonts w:cstheme="minorBidi"/>
          <w:noProof/>
        </w:rPr>
      </w:pPr>
      <w:hyperlink w:anchor="_Toc96983394" w:history="1">
        <w:r w:rsidRPr="004808EB">
          <w:rPr>
            <w:rStyle w:val="Lienhypertexte"/>
            <w:noProof/>
          </w:rPr>
          <w:t>3.3.1 Personna</w:t>
        </w:r>
        <w:r>
          <w:rPr>
            <w:noProof/>
            <w:webHidden/>
          </w:rPr>
          <w:tab/>
        </w:r>
        <w:r>
          <w:rPr>
            <w:noProof/>
            <w:webHidden/>
          </w:rPr>
          <w:fldChar w:fldCharType="begin"/>
        </w:r>
        <w:r>
          <w:rPr>
            <w:noProof/>
            <w:webHidden/>
          </w:rPr>
          <w:instrText xml:space="preserve"> PAGEREF _Toc96983394 \h </w:instrText>
        </w:r>
        <w:r>
          <w:rPr>
            <w:noProof/>
            <w:webHidden/>
          </w:rPr>
        </w:r>
        <w:r>
          <w:rPr>
            <w:noProof/>
            <w:webHidden/>
          </w:rPr>
          <w:fldChar w:fldCharType="separate"/>
        </w:r>
        <w:r>
          <w:rPr>
            <w:noProof/>
            <w:webHidden/>
          </w:rPr>
          <w:t>15</w:t>
        </w:r>
        <w:r>
          <w:rPr>
            <w:noProof/>
            <w:webHidden/>
          </w:rPr>
          <w:fldChar w:fldCharType="end"/>
        </w:r>
      </w:hyperlink>
    </w:p>
    <w:p w14:paraId="0DC87F67" w14:textId="7F4065E8" w:rsidR="00A17D90" w:rsidRDefault="00A17D90">
      <w:pPr>
        <w:pStyle w:val="TM3"/>
        <w:tabs>
          <w:tab w:val="right" w:leader="dot" w:pos="9911"/>
        </w:tabs>
        <w:rPr>
          <w:rFonts w:cstheme="minorBidi"/>
          <w:noProof/>
        </w:rPr>
      </w:pPr>
      <w:hyperlink w:anchor="_Toc96983395" w:history="1">
        <w:r w:rsidRPr="004808EB">
          <w:rPr>
            <w:rStyle w:val="Lienhypertexte"/>
            <w:noProof/>
          </w:rPr>
          <w:t>3.3.2 Use Case</w:t>
        </w:r>
        <w:r>
          <w:rPr>
            <w:noProof/>
            <w:webHidden/>
          </w:rPr>
          <w:tab/>
        </w:r>
        <w:r>
          <w:rPr>
            <w:noProof/>
            <w:webHidden/>
          </w:rPr>
          <w:fldChar w:fldCharType="begin"/>
        </w:r>
        <w:r>
          <w:rPr>
            <w:noProof/>
            <w:webHidden/>
          </w:rPr>
          <w:instrText xml:space="preserve"> PAGEREF _Toc96983395 \h </w:instrText>
        </w:r>
        <w:r>
          <w:rPr>
            <w:noProof/>
            <w:webHidden/>
          </w:rPr>
        </w:r>
        <w:r>
          <w:rPr>
            <w:noProof/>
            <w:webHidden/>
          </w:rPr>
          <w:fldChar w:fldCharType="separate"/>
        </w:r>
        <w:r>
          <w:rPr>
            <w:noProof/>
            <w:webHidden/>
          </w:rPr>
          <w:t>15</w:t>
        </w:r>
        <w:r>
          <w:rPr>
            <w:noProof/>
            <w:webHidden/>
          </w:rPr>
          <w:fldChar w:fldCharType="end"/>
        </w:r>
      </w:hyperlink>
    </w:p>
    <w:p w14:paraId="5FCC43A5" w14:textId="047FE6C9" w:rsidR="00A17D90" w:rsidRDefault="00A17D90">
      <w:pPr>
        <w:pStyle w:val="TM3"/>
        <w:tabs>
          <w:tab w:val="right" w:leader="dot" w:pos="9911"/>
        </w:tabs>
        <w:rPr>
          <w:rFonts w:cstheme="minorBidi"/>
          <w:noProof/>
        </w:rPr>
      </w:pPr>
      <w:hyperlink w:anchor="_Toc96983396" w:history="1">
        <w:r w:rsidRPr="004808EB">
          <w:rPr>
            <w:rStyle w:val="Lienhypertexte"/>
            <w:noProof/>
          </w:rPr>
          <w:t>3.3.3 Diagrammes de conception technique</w:t>
        </w:r>
        <w:r>
          <w:rPr>
            <w:noProof/>
            <w:webHidden/>
          </w:rPr>
          <w:tab/>
        </w:r>
        <w:r>
          <w:rPr>
            <w:noProof/>
            <w:webHidden/>
          </w:rPr>
          <w:fldChar w:fldCharType="begin"/>
        </w:r>
        <w:r>
          <w:rPr>
            <w:noProof/>
            <w:webHidden/>
          </w:rPr>
          <w:instrText xml:space="preserve"> PAGEREF _Toc96983396 \h </w:instrText>
        </w:r>
        <w:r>
          <w:rPr>
            <w:noProof/>
            <w:webHidden/>
          </w:rPr>
        </w:r>
        <w:r>
          <w:rPr>
            <w:noProof/>
            <w:webHidden/>
          </w:rPr>
          <w:fldChar w:fldCharType="separate"/>
        </w:r>
        <w:r>
          <w:rPr>
            <w:noProof/>
            <w:webHidden/>
          </w:rPr>
          <w:t>15</w:t>
        </w:r>
        <w:r>
          <w:rPr>
            <w:noProof/>
            <w:webHidden/>
          </w:rPr>
          <w:fldChar w:fldCharType="end"/>
        </w:r>
      </w:hyperlink>
    </w:p>
    <w:p w14:paraId="3A4BF7BE" w14:textId="6BAB2F61" w:rsidR="00A17D90" w:rsidRDefault="00A17D90">
      <w:pPr>
        <w:pStyle w:val="TM2"/>
        <w:tabs>
          <w:tab w:val="right" w:leader="dot" w:pos="9911"/>
        </w:tabs>
        <w:rPr>
          <w:rFonts w:asciiTheme="minorHAnsi" w:eastAsiaTheme="minorEastAsia" w:hAnsiTheme="minorHAnsi" w:cstheme="minorBidi"/>
          <w:noProof/>
        </w:rPr>
      </w:pPr>
      <w:hyperlink w:anchor="_Toc96983397" w:history="1">
        <w:r w:rsidRPr="004808EB">
          <w:rPr>
            <w:rStyle w:val="Lienhypertexte"/>
            <w:noProof/>
          </w:rPr>
          <w:t>3.4 Spécifications techniques</w:t>
        </w:r>
        <w:r>
          <w:rPr>
            <w:noProof/>
            <w:webHidden/>
          </w:rPr>
          <w:tab/>
        </w:r>
        <w:r>
          <w:rPr>
            <w:noProof/>
            <w:webHidden/>
          </w:rPr>
          <w:fldChar w:fldCharType="begin"/>
        </w:r>
        <w:r>
          <w:rPr>
            <w:noProof/>
            <w:webHidden/>
          </w:rPr>
          <w:instrText xml:space="preserve"> PAGEREF _Toc96983397 \h </w:instrText>
        </w:r>
        <w:r>
          <w:rPr>
            <w:noProof/>
            <w:webHidden/>
          </w:rPr>
        </w:r>
        <w:r>
          <w:rPr>
            <w:noProof/>
            <w:webHidden/>
          </w:rPr>
          <w:fldChar w:fldCharType="separate"/>
        </w:r>
        <w:r>
          <w:rPr>
            <w:noProof/>
            <w:webHidden/>
          </w:rPr>
          <w:t>16</w:t>
        </w:r>
        <w:r>
          <w:rPr>
            <w:noProof/>
            <w:webHidden/>
          </w:rPr>
          <w:fldChar w:fldCharType="end"/>
        </w:r>
      </w:hyperlink>
    </w:p>
    <w:p w14:paraId="0F6C15F5" w14:textId="67177B17" w:rsidR="00A17D90" w:rsidRDefault="00A17D90">
      <w:pPr>
        <w:pStyle w:val="TM2"/>
        <w:tabs>
          <w:tab w:val="right" w:leader="dot" w:pos="9911"/>
        </w:tabs>
        <w:rPr>
          <w:rFonts w:asciiTheme="minorHAnsi" w:eastAsiaTheme="minorEastAsia" w:hAnsiTheme="minorHAnsi" w:cstheme="minorBidi"/>
          <w:noProof/>
        </w:rPr>
      </w:pPr>
      <w:hyperlink w:anchor="_Toc96983398" w:history="1">
        <w:r w:rsidRPr="004808EB">
          <w:rPr>
            <w:rStyle w:val="Lienhypertexte"/>
            <w:noProof/>
          </w:rPr>
          <w:t>3.5 Wireframes</w:t>
        </w:r>
        <w:r>
          <w:rPr>
            <w:noProof/>
            <w:webHidden/>
          </w:rPr>
          <w:tab/>
        </w:r>
        <w:r>
          <w:rPr>
            <w:noProof/>
            <w:webHidden/>
          </w:rPr>
          <w:fldChar w:fldCharType="begin"/>
        </w:r>
        <w:r>
          <w:rPr>
            <w:noProof/>
            <w:webHidden/>
          </w:rPr>
          <w:instrText xml:space="preserve"> PAGEREF _Toc96983398 \h </w:instrText>
        </w:r>
        <w:r>
          <w:rPr>
            <w:noProof/>
            <w:webHidden/>
          </w:rPr>
        </w:r>
        <w:r>
          <w:rPr>
            <w:noProof/>
            <w:webHidden/>
          </w:rPr>
          <w:fldChar w:fldCharType="separate"/>
        </w:r>
        <w:r>
          <w:rPr>
            <w:noProof/>
            <w:webHidden/>
          </w:rPr>
          <w:t>16</w:t>
        </w:r>
        <w:r>
          <w:rPr>
            <w:noProof/>
            <w:webHidden/>
          </w:rPr>
          <w:fldChar w:fldCharType="end"/>
        </w:r>
      </w:hyperlink>
    </w:p>
    <w:p w14:paraId="40931AFD" w14:textId="3F7FB75E" w:rsidR="00A17D90" w:rsidRDefault="00A17D90">
      <w:pPr>
        <w:pStyle w:val="TM3"/>
        <w:tabs>
          <w:tab w:val="right" w:leader="dot" w:pos="9911"/>
        </w:tabs>
        <w:rPr>
          <w:rFonts w:cstheme="minorBidi"/>
          <w:noProof/>
        </w:rPr>
      </w:pPr>
      <w:hyperlink w:anchor="_Toc96983399" w:history="1">
        <w:r w:rsidRPr="004808EB">
          <w:rPr>
            <w:rStyle w:val="Lienhypertexte"/>
            <w:noProof/>
          </w:rPr>
          <w:t>3.5.1 S'authentifier</w:t>
        </w:r>
        <w:r>
          <w:rPr>
            <w:noProof/>
            <w:webHidden/>
          </w:rPr>
          <w:tab/>
        </w:r>
        <w:r>
          <w:rPr>
            <w:noProof/>
            <w:webHidden/>
          </w:rPr>
          <w:fldChar w:fldCharType="begin"/>
        </w:r>
        <w:r>
          <w:rPr>
            <w:noProof/>
            <w:webHidden/>
          </w:rPr>
          <w:instrText xml:space="preserve"> PAGEREF _Toc96983399 \h </w:instrText>
        </w:r>
        <w:r>
          <w:rPr>
            <w:noProof/>
            <w:webHidden/>
          </w:rPr>
        </w:r>
        <w:r>
          <w:rPr>
            <w:noProof/>
            <w:webHidden/>
          </w:rPr>
          <w:fldChar w:fldCharType="separate"/>
        </w:r>
        <w:r>
          <w:rPr>
            <w:noProof/>
            <w:webHidden/>
          </w:rPr>
          <w:t>16</w:t>
        </w:r>
        <w:r>
          <w:rPr>
            <w:noProof/>
            <w:webHidden/>
          </w:rPr>
          <w:fldChar w:fldCharType="end"/>
        </w:r>
      </w:hyperlink>
    </w:p>
    <w:p w14:paraId="667F4495" w14:textId="0A09E3EC" w:rsidR="00A17D90" w:rsidRDefault="00A17D90">
      <w:pPr>
        <w:pStyle w:val="TM3"/>
        <w:tabs>
          <w:tab w:val="right" w:leader="dot" w:pos="9911"/>
        </w:tabs>
        <w:rPr>
          <w:rFonts w:cstheme="minorBidi"/>
          <w:noProof/>
        </w:rPr>
      </w:pPr>
      <w:hyperlink w:anchor="_Toc96983400" w:history="1">
        <w:r w:rsidRPr="004808EB">
          <w:rPr>
            <w:rStyle w:val="Lienhypertexte"/>
            <w:noProof/>
          </w:rPr>
          <w:t>3.5.2 Gérer les utilisateurs</w:t>
        </w:r>
        <w:r>
          <w:rPr>
            <w:noProof/>
            <w:webHidden/>
          </w:rPr>
          <w:tab/>
        </w:r>
        <w:r>
          <w:rPr>
            <w:noProof/>
            <w:webHidden/>
          </w:rPr>
          <w:fldChar w:fldCharType="begin"/>
        </w:r>
        <w:r>
          <w:rPr>
            <w:noProof/>
            <w:webHidden/>
          </w:rPr>
          <w:instrText xml:space="preserve"> PAGEREF _Toc96983400 \h </w:instrText>
        </w:r>
        <w:r>
          <w:rPr>
            <w:noProof/>
            <w:webHidden/>
          </w:rPr>
        </w:r>
        <w:r>
          <w:rPr>
            <w:noProof/>
            <w:webHidden/>
          </w:rPr>
          <w:fldChar w:fldCharType="separate"/>
        </w:r>
        <w:r>
          <w:rPr>
            <w:noProof/>
            <w:webHidden/>
          </w:rPr>
          <w:t>17</w:t>
        </w:r>
        <w:r>
          <w:rPr>
            <w:noProof/>
            <w:webHidden/>
          </w:rPr>
          <w:fldChar w:fldCharType="end"/>
        </w:r>
      </w:hyperlink>
    </w:p>
    <w:p w14:paraId="3B76FED1" w14:textId="0D6F6CE8" w:rsidR="00A17D90" w:rsidRDefault="00A17D90">
      <w:pPr>
        <w:pStyle w:val="TM3"/>
        <w:tabs>
          <w:tab w:val="right" w:leader="dot" w:pos="9911"/>
        </w:tabs>
        <w:rPr>
          <w:rFonts w:cstheme="minorBidi"/>
          <w:noProof/>
        </w:rPr>
      </w:pPr>
      <w:hyperlink w:anchor="_Toc96983401" w:history="1">
        <w:r w:rsidRPr="004808EB">
          <w:rPr>
            <w:rStyle w:val="Lienhypertexte"/>
            <w:noProof/>
          </w:rPr>
          <w:t>3.5.3 Gérer un contrat</w:t>
        </w:r>
        <w:r>
          <w:rPr>
            <w:noProof/>
            <w:webHidden/>
          </w:rPr>
          <w:tab/>
        </w:r>
        <w:r>
          <w:rPr>
            <w:noProof/>
            <w:webHidden/>
          </w:rPr>
          <w:fldChar w:fldCharType="begin"/>
        </w:r>
        <w:r>
          <w:rPr>
            <w:noProof/>
            <w:webHidden/>
          </w:rPr>
          <w:instrText xml:space="preserve"> PAGEREF _Toc96983401 \h </w:instrText>
        </w:r>
        <w:r>
          <w:rPr>
            <w:noProof/>
            <w:webHidden/>
          </w:rPr>
        </w:r>
        <w:r>
          <w:rPr>
            <w:noProof/>
            <w:webHidden/>
          </w:rPr>
          <w:fldChar w:fldCharType="separate"/>
        </w:r>
        <w:r>
          <w:rPr>
            <w:noProof/>
            <w:webHidden/>
          </w:rPr>
          <w:t>18</w:t>
        </w:r>
        <w:r>
          <w:rPr>
            <w:noProof/>
            <w:webHidden/>
          </w:rPr>
          <w:fldChar w:fldCharType="end"/>
        </w:r>
      </w:hyperlink>
    </w:p>
    <w:p w14:paraId="5F1A66F9" w14:textId="495F62E2" w:rsidR="00A17D90" w:rsidRDefault="00A17D90">
      <w:pPr>
        <w:pStyle w:val="TM3"/>
        <w:tabs>
          <w:tab w:val="right" w:leader="dot" w:pos="9911"/>
        </w:tabs>
        <w:rPr>
          <w:rFonts w:cstheme="minorBidi"/>
          <w:noProof/>
        </w:rPr>
      </w:pPr>
      <w:hyperlink w:anchor="_Toc96983402" w:history="1">
        <w:r w:rsidRPr="004808EB">
          <w:rPr>
            <w:rStyle w:val="Lienhypertexte"/>
            <w:noProof/>
          </w:rPr>
          <w:t>3.5.4 Gérer une session</w:t>
        </w:r>
        <w:r>
          <w:rPr>
            <w:noProof/>
            <w:webHidden/>
          </w:rPr>
          <w:tab/>
        </w:r>
        <w:r>
          <w:rPr>
            <w:noProof/>
            <w:webHidden/>
          </w:rPr>
          <w:fldChar w:fldCharType="begin"/>
        </w:r>
        <w:r>
          <w:rPr>
            <w:noProof/>
            <w:webHidden/>
          </w:rPr>
          <w:instrText xml:space="preserve"> PAGEREF _Toc96983402 \h </w:instrText>
        </w:r>
        <w:r>
          <w:rPr>
            <w:noProof/>
            <w:webHidden/>
          </w:rPr>
        </w:r>
        <w:r>
          <w:rPr>
            <w:noProof/>
            <w:webHidden/>
          </w:rPr>
          <w:fldChar w:fldCharType="separate"/>
        </w:r>
        <w:r>
          <w:rPr>
            <w:noProof/>
            <w:webHidden/>
          </w:rPr>
          <w:t>19</w:t>
        </w:r>
        <w:r>
          <w:rPr>
            <w:noProof/>
            <w:webHidden/>
          </w:rPr>
          <w:fldChar w:fldCharType="end"/>
        </w:r>
      </w:hyperlink>
    </w:p>
    <w:p w14:paraId="12ED5080" w14:textId="1D0B686F" w:rsidR="00A17D90" w:rsidRDefault="00A17D90">
      <w:pPr>
        <w:pStyle w:val="TM1"/>
        <w:tabs>
          <w:tab w:val="right" w:leader="dot" w:pos="9911"/>
        </w:tabs>
        <w:rPr>
          <w:rFonts w:asciiTheme="minorHAnsi" w:eastAsiaTheme="minorEastAsia" w:hAnsiTheme="minorHAnsi" w:cstheme="minorBidi"/>
          <w:noProof/>
        </w:rPr>
      </w:pPr>
      <w:hyperlink w:anchor="_Toc96983403" w:history="1">
        <w:r w:rsidRPr="004808EB">
          <w:rPr>
            <w:rStyle w:val="Lienhypertexte"/>
            <w:noProof/>
          </w:rPr>
          <w:t>Table des matières</w:t>
        </w:r>
        <w:r>
          <w:rPr>
            <w:noProof/>
            <w:webHidden/>
          </w:rPr>
          <w:tab/>
        </w:r>
        <w:r>
          <w:rPr>
            <w:noProof/>
            <w:webHidden/>
          </w:rPr>
          <w:fldChar w:fldCharType="begin"/>
        </w:r>
        <w:r>
          <w:rPr>
            <w:noProof/>
            <w:webHidden/>
          </w:rPr>
          <w:instrText xml:space="preserve"> PAGEREF _Toc96983403 \h </w:instrText>
        </w:r>
        <w:r>
          <w:rPr>
            <w:noProof/>
            <w:webHidden/>
          </w:rPr>
        </w:r>
        <w:r>
          <w:rPr>
            <w:noProof/>
            <w:webHidden/>
          </w:rPr>
          <w:fldChar w:fldCharType="separate"/>
        </w:r>
        <w:r>
          <w:rPr>
            <w:noProof/>
            <w:webHidden/>
          </w:rPr>
          <w:t>20</w:t>
        </w:r>
        <w:r>
          <w:rPr>
            <w:noProof/>
            <w:webHidden/>
          </w:rPr>
          <w:fldChar w:fldCharType="end"/>
        </w:r>
      </w:hyperlink>
    </w:p>
    <w:p w14:paraId="664970EE" w14:textId="35360383" w:rsidR="001A19F7" w:rsidRPr="00490A17" w:rsidRDefault="005E2F55" w:rsidP="00490A17">
      <w:pPr>
        <w:rPr>
          <w:iCs/>
        </w:rPr>
      </w:pPr>
      <w:r>
        <w:rPr>
          <w:iCs/>
        </w:rPr>
        <w:fldChar w:fldCharType="end"/>
      </w:r>
    </w:p>
    <w:sectPr w:rsidR="001A19F7" w:rsidRPr="00490A17">
      <w:headerReference w:type="default" r:id="rId23"/>
      <w:footerReference w:type="default" r:id="rId24"/>
      <w:pgSz w:w="11909" w:h="16834"/>
      <w:pgMar w:top="1440" w:right="548"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A56AE2" w14:textId="77777777" w:rsidR="00B803A7" w:rsidRDefault="00B803A7">
      <w:pPr>
        <w:spacing w:line="240" w:lineRule="auto"/>
      </w:pPr>
      <w:r>
        <w:separator/>
      </w:r>
    </w:p>
  </w:endnote>
  <w:endnote w:type="continuationSeparator" w:id="0">
    <w:p w14:paraId="3DF26F3B" w14:textId="77777777" w:rsidR="00B803A7" w:rsidRDefault="00B803A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charset w:val="00"/>
    <w:family w:val="auto"/>
    <w:pitch w:val="variable"/>
    <w:sig w:usb0="E00002FF" w:usb1="5000205B" w:usb2="00000020"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Roboto Black">
    <w:charset w:val="00"/>
    <w:family w:val="auto"/>
    <w:pitch w:val="variable"/>
    <w:sig w:usb0="E00002FF" w:usb1="5000205B" w:usb2="00000020" w:usb3="00000000" w:csb0="0000019F" w:csb1="00000000"/>
  </w:font>
  <w:font w:name="Open Sans">
    <w:altName w:val="Open Sans"/>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4472DA" w14:textId="77777777" w:rsidR="009B07C3" w:rsidRDefault="009B07C3">
    <w:pPr>
      <w:pStyle w:val="Pieddepage"/>
      <w:jc w:val="center"/>
      <w:rPr>
        <w:caps/>
        <w:color w:val="4F81BD" w:themeColor="accent1"/>
      </w:rPr>
    </w:pPr>
    <w:r>
      <w:rPr>
        <w:caps/>
        <w:color w:val="4F81BD" w:themeColor="accent1"/>
      </w:rPr>
      <w:fldChar w:fldCharType="begin"/>
    </w:r>
    <w:r>
      <w:rPr>
        <w:caps/>
        <w:color w:val="4F81BD" w:themeColor="accent1"/>
      </w:rPr>
      <w:instrText>PAGE   \* MERGEFORMAT</w:instrText>
    </w:r>
    <w:r>
      <w:rPr>
        <w:caps/>
        <w:color w:val="4F81BD" w:themeColor="accent1"/>
      </w:rPr>
      <w:fldChar w:fldCharType="separate"/>
    </w:r>
    <w:r>
      <w:rPr>
        <w:caps/>
        <w:color w:val="4F81BD" w:themeColor="accent1"/>
      </w:rPr>
      <w:t>2</w:t>
    </w:r>
    <w:r>
      <w:rPr>
        <w:caps/>
        <w:color w:val="4F81BD" w:themeColor="accent1"/>
      </w:rPr>
      <w:fldChar w:fldCharType="end"/>
    </w:r>
  </w:p>
  <w:p w14:paraId="2E7E3656" w14:textId="77777777" w:rsidR="009B07C3" w:rsidRDefault="009B07C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B634DB" w14:textId="77777777" w:rsidR="00B803A7" w:rsidRDefault="00B803A7">
      <w:pPr>
        <w:spacing w:line="240" w:lineRule="auto"/>
      </w:pPr>
      <w:r>
        <w:separator/>
      </w:r>
    </w:p>
  </w:footnote>
  <w:footnote w:type="continuationSeparator" w:id="0">
    <w:p w14:paraId="1950EDA8" w14:textId="77777777" w:rsidR="00B803A7" w:rsidRDefault="00B803A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0E4495" w14:textId="523091FD" w:rsidR="008C408B" w:rsidRDefault="009B07C3" w:rsidP="009B07C3">
    <w:pPr>
      <w:tabs>
        <w:tab w:val="left" w:pos="4253"/>
        <w:tab w:val="left" w:pos="8222"/>
      </w:tabs>
    </w:pPr>
    <w:r>
      <w:tab/>
    </w:r>
    <w:r>
      <w:tab/>
    </w:r>
    <w:r w:rsidR="00EA6C49">
      <w:rPr>
        <w:noProof/>
      </w:rPr>
      <w:drawing>
        <wp:inline distT="114300" distB="114300" distL="114300" distR="114300" wp14:anchorId="5CF82EDE" wp14:editId="382AF262">
          <wp:extent cx="966788" cy="7275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966788" cy="727500"/>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461EC"/>
    <w:multiLevelType w:val="hybridMultilevel"/>
    <w:tmpl w:val="8068A42E"/>
    <w:lvl w:ilvl="0" w:tplc="67662B4C">
      <w:start w:val="3"/>
      <w:numFmt w:val="bullet"/>
      <w:lvlText w:val="-"/>
      <w:lvlJc w:val="left"/>
      <w:pPr>
        <w:ind w:left="720" w:hanging="360"/>
      </w:pPr>
      <w:rPr>
        <w:rFonts w:ascii="Roboto" w:eastAsia="Roboto" w:hAnsi="Roboto" w:cs="Roboto"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D3B38"/>
    <w:rsid w:val="00014B2A"/>
    <w:rsid w:val="00022A52"/>
    <w:rsid w:val="000267D6"/>
    <w:rsid w:val="00084F0A"/>
    <w:rsid w:val="00095165"/>
    <w:rsid w:val="000C52A5"/>
    <w:rsid w:val="000F14E5"/>
    <w:rsid w:val="000F6A84"/>
    <w:rsid w:val="00113086"/>
    <w:rsid w:val="001226B5"/>
    <w:rsid w:val="00135802"/>
    <w:rsid w:val="001579D5"/>
    <w:rsid w:val="0017583A"/>
    <w:rsid w:val="001A19F7"/>
    <w:rsid w:val="001A5FDB"/>
    <w:rsid w:val="001A7E73"/>
    <w:rsid w:val="001D3B38"/>
    <w:rsid w:val="001E3624"/>
    <w:rsid w:val="001E59BA"/>
    <w:rsid w:val="0021426A"/>
    <w:rsid w:val="00247CA3"/>
    <w:rsid w:val="0027070F"/>
    <w:rsid w:val="00283113"/>
    <w:rsid w:val="00295B05"/>
    <w:rsid w:val="002B3229"/>
    <w:rsid w:val="002B341A"/>
    <w:rsid w:val="002B7BDC"/>
    <w:rsid w:val="002D37FB"/>
    <w:rsid w:val="002D53EB"/>
    <w:rsid w:val="00331974"/>
    <w:rsid w:val="00345D50"/>
    <w:rsid w:val="00346E57"/>
    <w:rsid w:val="00364FFB"/>
    <w:rsid w:val="00376A1B"/>
    <w:rsid w:val="00426D94"/>
    <w:rsid w:val="00431EDD"/>
    <w:rsid w:val="00434D48"/>
    <w:rsid w:val="00443F07"/>
    <w:rsid w:val="0045318F"/>
    <w:rsid w:val="0047205F"/>
    <w:rsid w:val="004842C6"/>
    <w:rsid w:val="00486D4F"/>
    <w:rsid w:val="00490A17"/>
    <w:rsid w:val="004B099B"/>
    <w:rsid w:val="004C354B"/>
    <w:rsid w:val="004E3627"/>
    <w:rsid w:val="00521143"/>
    <w:rsid w:val="005308D9"/>
    <w:rsid w:val="00532129"/>
    <w:rsid w:val="00546263"/>
    <w:rsid w:val="00546CCC"/>
    <w:rsid w:val="005619FA"/>
    <w:rsid w:val="005721C8"/>
    <w:rsid w:val="00576887"/>
    <w:rsid w:val="005B7435"/>
    <w:rsid w:val="005C1920"/>
    <w:rsid w:val="005C4CAF"/>
    <w:rsid w:val="005C63A7"/>
    <w:rsid w:val="005E2F55"/>
    <w:rsid w:val="005F0E89"/>
    <w:rsid w:val="005F2114"/>
    <w:rsid w:val="006069A1"/>
    <w:rsid w:val="00610173"/>
    <w:rsid w:val="00621D3A"/>
    <w:rsid w:val="00624A1A"/>
    <w:rsid w:val="00637835"/>
    <w:rsid w:val="00640EE0"/>
    <w:rsid w:val="00650948"/>
    <w:rsid w:val="00655191"/>
    <w:rsid w:val="00664DD1"/>
    <w:rsid w:val="006A465C"/>
    <w:rsid w:val="006D75F2"/>
    <w:rsid w:val="00703083"/>
    <w:rsid w:val="00707489"/>
    <w:rsid w:val="00722A47"/>
    <w:rsid w:val="00724D8F"/>
    <w:rsid w:val="00780E09"/>
    <w:rsid w:val="007F3896"/>
    <w:rsid w:val="0082701F"/>
    <w:rsid w:val="00841229"/>
    <w:rsid w:val="00846CC2"/>
    <w:rsid w:val="00856462"/>
    <w:rsid w:val="008658D6"/>
    <w:rsid w:val="00893C85"/>
    <w:rsid w:val="00897B9F"/>
    <w:rsid w:val="008B0073"/>
    <w:rsid w:val="008B0591"/>
    <w:rsid w:val="008B73DC"/>
    <w:rsid w:val="008C1615"/>
    <w:rsid w:val="008C408B"/>
    <w:rsid w:val="008D3C0F"/>
    <w:rsid w:val="008D59C6"/>
    <w:rsid w:val="008F3D07"/>
    <w:rsid w:val="00913402"/>
    <w:rsid w:val="009345B0"/>
    <w:rsid w:val="00942766"/>
    <w:rsid w:val="009455B1"/>
    <w:rsid w:val="009620C3"/>
    <w:rsid w:val="00983B5E"/>
    <w:rsid w:val="0099029A"/>
    <w:rsid w:val="009B07C3"/>
    <w:rsid w:val="009D0BC7"/>
    <w:rsid w:val="009F0D45"/>
    <w:rsid w:val="00A17D90"/>
    <w:rsid w:val="00A31D03"/>
    <w:rsid w:val="00A40EE7"/>
    <w:rsid w:val="00A64EF4"/>
    <w:rsid w:val="00A7133D"/>
    <w:rsid w:val="00A90A95"/>
    <w:rsid w:val="00A96544"/>
    <w:rsid w:val="00AA7BBD"/>
    <w:rsid w:val="00AB6D91"/>
    <w:rsid w:val="00AD5994"/>
    <w:rsid w:val="00AF4B80"/>
    <w:rsid w:val="00B06225"/>
    <w:rsid w:val="00B50271"/>
    <w:rsid w:val="00B76C8D"/>
    <w:rsid w:val="00B803A7"/>
    <w:rsid w:val="00BA3538"/>
    <w:rsid w:val="00BB681A"/>
    <w:rsid w:val="00BD3142"/>
    <w:rsid w:val="00BF04A4"/>
    <w:rsid w:val="00C15467"/>
    <w:rsid w:val="00C574DD"/>
    <w:rsid w:val="00C74934"/>
    <w:rsid w:val="00CC3603"/>
    <w:rsid w:val="00CE2A56"/>
    <w:rsid w:val="00CF719D"/>
    <w:rsid w:val="00D20D01"/>
    <w:rsid w:val="00D3675C"/>
    <w:rsid w:val="00D76DFB"/>
    <w:rsid w:val="00DA608D"/>
    <w:rsid w:val="00DC5AD4"/>
    <w:rsid w:val="00DD7212"/>
    <w:rsid w:val="00DE0BC0"/>
    <w:rsid w:val="00E248DD"/>
    <w:rsid w:val="00E26A7B"/>
    <w:rsid w:val="00E36FC7"/>
    <w:rsid w:val="00E5487D"/>
    <w:rsid w:val="00E92B26"/>
    <w:rsid w:val="00E94B99"/>
    <w:rsid w:val="00EA6C49"/>
    <w:rsid w:val="00EB5B22"/>
    <w:rsid w:val="00ED6535"/>
    <w:rsid w:val="00EE23F9"/>
    <w:rsid w:val="00F01D9A"/>
    <w:rsid w:val="00F226CC"/>
    <w:rsid w:val="00F24E59"/>
    <w:rsid w:val="00F426C2"/>
    <w:rsid w:val="00FA3469"/>
    <w:rsid w:val="00FC103E"/>
    <w:rsid w:val="00FE4A7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857B664"/>
  <w15:docId w15:val="{BE96914B-EDD8-41B4-962E-198D28A24B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oboto" w:eastAsia="Roboto" w:hAnsi="Roboto" w:cs="Roboto"/>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link w:val="Titre2Car"/>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rFonts w:ascii="Arial" w:eastAsia="Arial" w:hAnsi="Arial" w:cs="Arial"/>
      <w:color w:val="666666"/>
      <w:sz w:val="30"/>
      <w:szCs w:val="30"/>
    </w:rPr>
  </w:style>
  <w:style w:type="table" w:styleId="Grilledutableau">
    <w:name w:val="Table Grid"/>
    <w:basedOn w:val="TableauNormal"/>
    <w:uiPriority w:val="39"/>
    <w:rsid w:val="00113086"/>
    <w:pPr>
      <w:spacing w:line="240" w:lineRule="auto"/>
    </w:pPr>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5308D9"/>
    <w:pPr>
      <w:ind w:left="720"/>
      <w:contextualSpacing/>
    </w:pPr>
  </w:style>
  <w:style w:type="paragraph" w:customStyle="1" w:styleId="TitreDoc1">
    <w:name w:val="TitreDoc1"/>
    <w:basedOn w:val="Titre2"/>
    <w:link w:val="TitreDoc1Car"/>
    <w:qFormat/>
    <w:rsid w:val="001A19F7"/>
    <w:rPr>
      <w:rFonts w:ascii="Roboto Black" w:eastAsia="Roboto Black" w:hAnsi="Roboto Black" w:cs="Roboto Black"/>
      <w:color w:val="0B5394"/>
      <w:sz w:val="36"/>
      <w:szCs w:val="36"/>
    </w:rPr>
  </w:style>
  <w:style w:type="paragraph" w:customStyle="1" w:styleId="TitreDoc2">
    <w:name w:val="TitreDoc2"/>
    <w:basedOn w:val="Normal"/>
    <w:link w:val="TitreDoc2Car"/>
    <w:qFormat/>
    <w:rsid w:val="001A19F7"/>
    <w:pPr>
      <w:pBdr>
        <w:top w:val="nil"/>
        <w:left w:val="nil"/>
        <w:bottom w:val="nil"/>
        <w:right w:val="nil"/>
        <w:between w:val="nil"/>
      </w:pBdr>
    </w:pPr>
    <w:rPr>
      <w:rFonts w:ascii="Open Sans" w:eastAsia="Open Sans" w:hAnsi="Open Sans" w:cs="Open Sans"/>
      <w:b/>
      <w:color w:val="FF5722"/>
      <w:sz w:val="28"/>
      <w:szCs w:val="28"/>
    </w:rPr>
  </w:style>
  <w:style w:type="character" w:customStyle="1" w:styleId="Titre2Car">
    <w:name w:val="Titre 2 Car"/>
    <w:basedOn w:val="Policepardfaut"/>
    <w:link w:val="Titre2"/>
    <w:uiPriority w:val="9"/>
    <w:rsid w:val="001A19F7"/>
    <w:rPr>
      <w:sz w:val="32"/>
      <w:szCs w:val="32"/>
    </w:rPr>
  </w:style>
  <w:style w:type="character" w:customStyle="1" w:styleId="TitreDoc1Car">
    <w:name w:val="TitreDoc1 Car"/>
    <w:basedOn w:val="Titre2Car"/>
    <w:link w:val="TitreDoc1"/>
    <w:rsid w:val="001A19F7"/>
    <w:rPr>
      <w:rFonts w:ascii="Roboto Black" w:eastAsia="Roboto Black" w:hAnsi="Roboto Black" w:cs="Roboto Black"/>
      <w:color w:val="0B5394"/>
      <w:sz w:val="36"/>
      <w:szCs w:val="36"/>
    </w:rPr>
  </w:style>
  <w:style w:type="paragraph" w:customStyle="1" w:styleId="TitreDoc3">
    <w:name w:val="TitreDoc3"/>
    <w:basedOn w:val="Normal"/>
    <w:link w:val="TitreDoc3Car"/>
    <w:qFormat/>
    <w:rsid w:val="001A19F7"/>
    <w:pPr>
      <w:pBdr>
        <w:top w:val="nil"/>
        <w:left w:val="nil"/>
        <w:bottom w:val="nil"/>
        <w:right w:val="nil"/>
        <w:between w:val="nil"/>
      </w:pBdr>
    </w:pPr>
    <w:rPr>
      <w:b/>
      <w:bCs/>
      <w:iCs/>
      <w:color w:val="00B050"/>
    </w:rPr>
  </w:style>
  <w:style w:type="character" w:customStyle="1" w:styleId="TitreDoc2Car">
    <w:name w:val="TitreDoc2 Car"/>
    <w:basedOn w:val="Policepardfaut"/>
    <w:link w:val="TitreDoc2"/>
    <w:rsid w:val="001A19F7"/>
    <w:rPr>
      <w:rFonts w:ascii="Open Sans" w:eastAsia="Open Sans" w:hAnsi="Open Sans" w:cs="Open Sans"/>
      <w:b/>
      <w:color w:val="FF5722"/>
      <w:sz w:val="28"/>
      <w:szCs w:val="28"/>
    </w:rPr>
  </w:style>
  <w:style w:type="paragraph" w:styleId="En-ttedetabledesmatires">
    <w:name w:val="TOC Heading"/>
    <w:basedOn w:val="Titre1"/>
    <w:next w:val="Normal"/>
    <w:uiPriority w:val="39"/>
    <w:unhideWhenUsed/>
    <w:qFormat/>
    <w:rsid w:val="001A19F7"/>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customStyle="1" w:styleId="TitreDoc3Car">
    <w:name w:val="TitreDoc3 Car"/>
    <w:basedOn w:val="Policepardfaut"/>
    <w:link w:val="TitreDoc3"/>
    <w:rsid w:val="001A19F7"/>
    <w:rPr>
      <w:b/>
      <w:bCs/>
      <w:iCs/>
      <w:color w:val="00B050"/>
    </w:rPr>
  </w:style>
  <w:style w:type="paragraph" w:styleId="TM1">
    <w:name w:val="toc 1"/>
    <w:basedOn w:val="Normal"/>
    <w:next w:val="Normal"/>
    <w:autoRedefine/>
    <w:uiPriority w:val="39"/>
    <w:unhideWhenUsed/>
    <w:rsid w:val="001A19F7"/>
    <w:pPr>
      <w:spacing w:after="100"/>
    </w:pPr>
  </w:style>
  <w:style w:type="paragraph" w:styleId="TM2">
    <w:name w:val="toc 2"/>
    <w:basedOn w:val="Normal"/>
    <w:next w:val="Normal"/>
    <w:autoRedefine/>
    <w:uiPriority w:val="39"/>
    <w:unhideWhenUsed/>
    <w:rsid w:val="001A19F7"/>
    <w:pPr>
      <w:spacing w:after="100"/>
      <w:ind w:left="220"/>
    </w:pPr>
  </w:style>
  <w:style w:type="character" w:styleId="Lienhypertexte">
    <w:name w:val="Hyperlink"/>
    <w:basedOn w:val="Policepardfaut"/>
    <w:uiPriority w:val="99"/>
    <w:unhideWhenUsed/>
    <w:rsid w:val="001A19F7"/>
    <w:rPr>
      <w:color w:val="0000FF" w:themeColor="hyperlink"/>
      <w:u w:val="single"/>
    </w:rPr>
  </w:style>
  <w:style w:type="paragraph" w:styleId="TM3">
    <w:name w:val="toc 3"/>
    <w:basedOn w:val="Normal"/>
    <w:next w:val="Normal"/>
    <w:autoRedefine/>
    <w:uiPriority w:val="39"/>
    <w:unhideWhenUsed/>
    <w:rsid w:val="001A19F7"/>
    <w:pPr>
      <w:spacing w:after="100" w:line="259" w:lineRule="auto"/>
      <w:ind w:left="440"/>
    </w:pPr>
    <w:rPr>
      <w:rFonts w:asciiTheme="minorHAnsi" w:eastAsiaTheme="minorEastAsia" w:hAnsiTheme="minorHAnsi" w:cs="Times New Roman"/>
    </w:rPr>
  </w:style>
  <w:style w:type="paragraph" w:styleId="En-tte">
    <w:name w:val="header"/>
    <w:basedOn w:val="Normal"/>
    <w:link w:val="En-tteCar"/>
    <w:uiPriority w:val="99"/>
    <w:unhideWhenUsed/>
    <w:rsid w:val="009B07C3"/>
    <w:pPr>
      <w:tabs>
        <w:tab w:val="center" w:pos="4536"/>
        <w:tab w:val="right" w:pos="9072"/>
      </w:tabs>
      <w:spacing w:line="240" w:lineRule="auto"/>
    </w:pPr>
  </w:style>
  <w:style w:type="character" w:customStyle="1" w:styleId="En-tteCar">
    <w:name w:val="En-tête Car"/>
    <w:basedOn w:val="Policepardfaut"/>
    <w:link w:val="En-tte"/>
    <w:uiPriority w:val="99"/>
    <w:rsid w:val="009B07C3"/>
  </w:style>
  <w:style w:type="paragraph" w:styleId="Pieddepage">
    <w:name w:val="footer"/>
    <w:basedOn w:val="Normal"/>
    <w:link w:val="PieddepageCar"/>
    <w:uiPriority w:val="99"/>
    <w:unhideWhenUsed/>
    <w:rsid w:val="009B07C3"/>
    <w:pPr>
      <w:tabs>
        <w:tab w:val="center" w:pos="4536"/>
        <w:tab w:val="right" w:pos="9072"/>
      </w:tabs>
      <w:spacing w:line="240" w:lineRule="auto"/>
    </w:pPr>
  </w:style>
  <w:style w:type="character" w:customStyle="1" w:styleId="PieddepageCar">
    <w:name w:val="Pied de page Car"/>
    <w:basedOn w:val="Policepardfaut"/>
    <w:link w:val="Pieddepage"/>
    <w:uiPriority w:val="99"/>
    <w:rsid w:val="009B07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_rels/settings.xml.rels><?xml version="1.0" encoding="UTF-8" standalone="yes"?>
<Relationships xmlns="http://schemas.openxmlformats.org/package/2006/relationships"><Relationship Id="rId1" Type="http://schemas.openxmlformats.org/officeDocument/2006/relationships/attachedTemplate" Target="file:///E:\A_Yussuf\A_Home\A_En_Cours\OpenClassrooms_CDJ2E_20220422_20210608\Projet_3\ModeleDeDocumentati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8C4C3C-896A-4A50-9BE1-1F6D6A3D0A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ModeleDeDocumentation.dotx</Template>
  <TotalTime>12327</TotalTime>
  <Pages>20</Pages>
  <Words>3134</Words>
  <Characters>17243</Characters>
  <Application>Microsoft Office Word</Application>
  <DocSecurity>0</DocSecurity>
  <Lines>143</Lines>
  <Paragraphs>40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20337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Olivier MOREL</dc:creator>
  <cp:lastModifiedBy>Olivier MOREL</cp:lastModifiedBy>
  <cp:revision>63</cp:revision>
  <dcterms:created xsi:type="dcterms:W3CDTF">2021-08-23T11:44:00Z</dcterms:created>
  <dcterms:modified xsi:type="dcterms:W3CDTF">2022-02-28T22:29:00Z</dcterms:modified>
</cp:coreProperties>
</file>